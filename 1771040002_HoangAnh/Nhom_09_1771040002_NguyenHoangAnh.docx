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74A3B" w14:textId="77777777" w:rsidR="000D42EF" w:rsidRPr="00D435DE" w:rsidRDefault="002B05FC" w:rsidP="000D42EF">
      <w:pPr>
        <w:widowControl/>
        <w:spacing w:line="240" w:lineRule="auto"/>
        <w:jc w:val="center"/>
        <w:rPr>
          <w:b/>
          <w:bCs/>
          <w:color w:val="000000" w:themeColor="text1"/>
          <w:sz w:val="32"/>
          <w:szCs w:val="32"/>
          <w14:ligatures w14:val="none"/>
        </w:rPr>
      </w:pPr>
      <w:r w:rsidRPr="00D435DE">
        <w:rPr>
          <w:noProof/>
          <w:color w:val="000000" w:themeColor="text1"/>
          <w:sz w:val="24"/>
          <w14:ligatures w14:val="none"/>
        </w:rPr>
        <mc:AlternateContent>
          <mc:Choice Requires="wps">
            <w:drawing>
              <wp:anchor distT="0" distB="0" distL="114300" distR="114300" simplePos="0" relativeHeight="251658242" behindDoc="1" locked="0" layoutInCell="1" allowOverlap="1" wp14:anchorId="4930CE1B" wp14:editId="705FB8B9">
                <wp:simplePos x="0" y="0"/>
                <wp:positionH relativeFrom="column">
                  <wp:posOffset>-191069</wp:posOffset>
                </wp:positionH>
                <wp:positionV relativeFrom="paragraph">
                  <wp:posOffset>-76835</wp:posOffset>
                </wp:positionV>
                <wp:extent cx="5724525" cy="9363075"/>
                <wp:effectExtent l="19050" t="19050" r="28575" b="28575"/>
                <wp:wrapNone/>
                <wp:docPr id="1674229180" name="Rectangle 1674229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solidFill>
                          <a:sysClr val="window" lastClr="FFFFFF"/>
                        </a:solidFill>
                        <a:ln w="57150" cap="flat" cmpd="thickThin"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2152161" id="Rectangle 1674229180" o:spid="_x0000_s1026" style="position:absolute;margin-left:-15.05pt;margin-top:-6.05pt;width:450.75pt;height:737.2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" fillcolor="window" strokecolor="windowText" strokeweight="4.5pt">
                <v:stroke linestyle="thickThin"/>
                <v:path arrowok="t"/>
              </v:rect>
            </w:pict>
          </mc:Fallback>
        </mc:AlternateContent>
      </w:r>
      <w:r w:rsidR="000D42EF" w:rsidRPr="00D435DE">
        <w:rPr>
          <w:b/>
          <w:bCs/>
          <w:color w:val="000000" w:themeColor="text1"/>
          <w:sz w:val="32"/>
          <w:szCs w:val="32"/>
          <w14:ligatures w14:val="none"/>
        </w:rPr>
        <w:t>BỘ GIÁO DỤC VÀ ĐÀO TẠO</w:t>
      </w:r>
    </w:p>
    <w:p w14:paraId="7787A926" w14:textId="77777777" w:rsidR="000D42EF" w:rsidRPr="00D435DE" w:rsidRDefault="000D42EF" w:rsidP="000D42EF">
      <w:pPr>
        <w:widowControl/>
        <w:spacing w:line="240" w:lineRule="auto"/>
        <w:jc w:val="center"/>
        <w:rPr>
          <w:b/>
          <w:bCs/>
          <w:color w:val="000000" w:themeColor="text1"/>
          <w:sz w:val="32"/>
          <w:szCs w:val="32"/>
          <w14:ligatures w14:val="none"/>
        </w:rPr>
      </w:pPr>
      <w:r w:rsidRPr="00D435DE">
        <w:rPr>
          <w:b/>
          <w:bCs/>
          <w:color w:val="000000" w:themeColor="text1"/>
          <w:sz w:val="32"/>
          <w:szCs w:val="32"/>
          <w14:ligatures w14:val="none"/>
        </w:rPr>
        <w:t>TRƯỜNG ĐẠI HỌC ĐẠI NAM</w:t>
      </w:r>
    </w:p>
    <w:p w14:paraId="2A71106A" w14:textId="77777777" w:rsidR="000D42EF" w:rsidRPr="00D435DE" w:rsidRDefault="000D42EF" w:rsidP="000D42EF">
      <w:pPr>
        <w:widowControl/>
        <w:spacing w:after="120"/>
        <w:jc w:val="center"/>
        <w:rPr>
          <w:color w:val="000000" w:themeColor="text1"/>
          <w:sz w:val="24"/>
          <w14:ligatures w14:val="none"/>
        </w:rPr>
      </w:pPr>
      <w:r w:rsidRPr="00D435DE">
        <w:rPr>
          <w:noProof/>
          <w:color w:val="000000" w:themeColor="text1"/>
          <w:sz w:val="24"/>
          <w14:ligatures w14:val="none"/>
        </w:rPr>
        <mc:AlternateContent>
          <mc:Choice Requires="wps">
            <w:drawing>
              <wp:anchor distT="0" distB="0" distL="114300" distR="114300" simplePos="0" relativeHeight="251658240" behindDoc="0" locked="0" layoutInCell="1" allowOverlap="1" wp14:anchorId="233E8606" wp14:editId="30A84E8D">
                <wp:simplePos x="0" y="0"/>
                <wp:positionH relativeFrom="column">
                  <wp:posOffset>1501140</wp:posOffset>
                </wp:positionH>
                <wp:positionV relativeFrom="paragraph">
                  <wp:posOffset>31750</wp:posOffset>
                </wp:positionV>
                <wp:extent cx="2400300" cy="0"/>
                <wp:effectExtent l="9525" t="9525" r="9525" b="952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8F0C5F" id="_x0000_t32" coordsize="21600,21600" o:spt="32" o:oned="t" path="m,l21600,21600e" filled="f">
                <v:path arrowok="t" fillok="f" o:connecttype="none"/>
                <o:lock v:ext="edit" shapetype="t"/>
              </v:shapetype>
              <v:shape id="Straight Arrow Connector 18" o:spid="_x0000_s1026" type="#_x0000_t32" style="position:absolute;margin-left:118.2pt;margin-top:2.5pt;width:18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sidRPr="00D435DE">
        <w:rPr>
          <w:noProof/>
          <w:color w:val="000000" w:themeColor="text1"/>
          <w:sz w:val="24"/>
          <w14:ligatures w14:val="none"/>
        </w:rPr>
        <w:drawing>
          <wp:inline distT="0" distB="0" distL="0" distR="0" wp14:anchorId="43DA3DCE" wp14:editId="2681E5B9">
            <wp:extent cx="2340406" cy="2333767"/>
            <wp:effectExtent l="0" t="0" r="3175"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63423" cy="2356719"/>
                    </a:xfrm>
                    <a:prstGeom prst="rect">
                      <a:avLst/>
                    </a:prstGeom>
                    <a:noFill/>
                  </pic:spPr>
                </pic:pic>
              </a:graphicData>
            </a:graphic>
          </wp:inline>
        </w:drawing>
      </w:r>
    </w:p>
    <w:p w14:paraId="4E8F84DA" w14:textId="77777777" w:rsidR="000D42EF" w:rsidRPr="00D435DE" w:rsidRDefault="000D42EF" w:rsidP="000D42EF">
      <w:pPr>
        <w:widowControl/>
        <w:spacing w:after="120"/>
        <w:jc w:val="center"/>
        <w:rPr>
          <w:b/>
          <w:color w:val="000000" w:themeColor="text1"/>
          <w:sz w:val="50"/>
          <w:szCs w:val="50"/>
          <w14:ligatures w14:val="none"/>
        </w:rPr>
      </w:pPr>
      <w:r w:rsidRPr="00D435DE">
        <w:rPr>
          <w:b/>
          <w:color w:val="000000" w:themeColor="text1"/>
          <w:sz w:val="50"/>
          <w:szCs w:val="50"/>
          <w14:ligatures w14:val="none"/>
        </w:rPr>
        <w:t>BÀI TẬP LỚN</w:t>
      </w:r>
    </w:p>
    <w:p w14:paraId="72E890EF" w14:textId="77777777" w:rsidR="00A37B3F" w:rsidRPr="00D435DE" w:rsidRDefault="000D42EF" w:rsidP="000D42EF">
      <w:pPr>
        <w:widowControl/>
        <w:spacing w:after="120"/>
        <w:jc w:val="center"/>
        <w:rPr>
          <w:b/>
          <w:color w:val="000000" w:themeColor="text1"/>
          <w:sz w:val="30"/>
          <w:szCs w:val="44"/>
          <w14:ligatures w14:val="none"/>
        </w:rPr>
      </w:pPr>
      <w:r w:rsidRPr="00D435DE">
        <w:rPr>
          <w:b/>
          <w:color w:val="000000" w:themeColor="text1"/>
          <w:sz w:val="30"/>
          <w:szCs w:val="44"/>
          <w14:ligatures w14:val="none"/>
        </w:rPr>
        <w:t xml:space="preserve">TÊN HỌC PHẦN: </w:t>
      </w:r>
    </w:p>
    <w:p w14:paraId="5F0D16AF" w14:textId="1DDE01E9" w:rsidR="000D42EF" w:rsidRPr="00085CB4" w:rsidRDefault="00261576" w:rsidP="000D42EF">
      <w:pPr>
        <w:widowControl/>
        <w:spacing w:after="120"/>
        <w:jc w:val="center"/>
        <w:rPr>
          <w:b/>
          <w:color w:val="FF0000"/>
          <w:sz w:val="30"/>
          <w:szCs w:val="44"/>
          <w14:ligatures w14:val="none"/>
        </w:rPr>
      </w:pPr>
      <w:r>
        <w:rPr>
          <w:b/>
          <w:color w:val="FF0000"/>
          <w:sz w:val="30"/>
          <w:szCs w:val="44"/>
          <w14:ligatures w14:val="none"/>
        </w:rPr>
        <w:t>LẬP TRÌNH WEB VÀ TRIỂN KHAI HỆ THỐNG PHẦN MỀM</w:t>
      </w:r>
    </w:p>
    <w:p w14:paraId="142C2D24" w14:textId="77777777" w:rsidR="008379E3" w:rsidRPr="00D435DE" w:rsidRDefault="000D42EF" w:rsidP="000D42EF">
      <w:pPr>
        <w:widowControl/>
        <w:spacing w:after="120"/>
        <w:jc w:val="center"/>
        <w:rPr>
          <w:b/>
          <w:color w:val="000000" w:themeColor="text1"/>
          <w:sz w:val="30"/>
          <w:szCs w:val="36"/>
          <w14:ligatures w14:val="none"/>
        </w:rPr>
      </w:pPr>
      <w:r w:rsidRPr="00D435DE">
        <w:rPr>
          <w:b/>
          <w:color w:val="000000" w:themeColor="text1"/>
          <w:sz w:val="30"/>
          <w:szCs w:val="36"/>
          <w14:ligatures w14:val="none"/>
        </w:rPr>
        <w:t xml:space="preserve">ĐỀ TÀI:  </w:t>
      </w:r>
    </w:p>
    <w:p w14:paraId="272486A6" w14:textId="1462927F" w:rsidR="000D42EF" w:rsidRPr="00261576" w:rsidRDefault="00261576" w:rsidP="00261576">
      <w:pPr>
        <w:widowControl/>
        <w:spacing w:after="120"/>
        <w:jc w:val="center"/>
        <w:rPr>
          <w:b/>
          <w:color w:val="000000" w:themeColor="text1"/>
          <w:sz w:val="30"/>
          <w:szCs w:val="36"/>
          <w14:ligatures w14:val="none"/>
        </w:rPr>
      </w:pPr>
      <w:r>
        <w:rPr>
          <w:b/>
          <w:color w:val="000000" w:themeColor="text1"/>
          <w:sz w:val="30"/>
          <w:szCs w:val="36"/>
          <w14:ligatures w14:val="none"/>
        </w:rPr>
        <w:t>XÂY DỰNG ỨNG DỤNG WEB CHIA SẺ VÀ HỌC TẬP TIẾNG ANH</w:t>
      </w:r>
    </w:p>
    <w:p w14:paraId="3F4E4DC5" w14:textId="77777777" w:rsidR="000D42EF" w:rsidRPr="00D435DE" w:rsidRDefault="000D42EF" w:rsidP="000D42EF">
      <w:pPr>
        <w:widowControl/>
        <w:spacing w:after="120"/>
        <w:jc w:val="center"/>
        <w:rPr>
          <w:b/>
          <w:color w:val="000000" w:themeColor="text1"/>
          <w:sz w:val="30"/>
          <w:szCs w:val="36"/>
          <w:lang w:val="vi-VN"/>
          <w14:ligatures w14:val="none"/>
        </w:rPr>
      </w:pPr>
    </w:p>
    <w:p w14:paraId="3A0A52A3" w14:textId="0DCD7355" w:rsidR="000D42EF" w:rsidRPr="00D435DE" w:rsidRDefault="000D42EF" w:rsidP="000F75AA">
      <w:pPr>
        <w:widowControl/>
        <w:spacing w:after="120"/>
        <w:rPr>
          <w:b/>
          <w:bCs/>
          <w:color w:val="000000" w:themeColor="text1"/>
          <w:sz w:val="28"/>
          <w:szCs w:val="28"/>
          <w14:ligatures w14:val="none"/>
        </w:rPr>
      </w:pPr>
      <w:r w:rsidRPr="00D435DE">
        <w:rPr>
          <w:b/>
          <w:bCs/>
          <w:color w:val="000000" w:themeColor="text1"/>
          <w:sz w:val="28"/>
          <w:szCs w:val="28"/>
          <w14:ligatures w14:val="none"/>
        </w:rPr>
        <w:t>G</w:t>
      </w:r>
      <w:r w:rsidR="00BE03FD" w:rsidRPr="00D435DE">
        <w:rPr>
          <w:b/>
          <w:bCs/>
          <w:color w:val="000000" w:themeColor="text1"/>
          <w:sz w:val="28"/>
          <w:szCs w:val="28"/>
          <w14:ligatures w14:val="none"/>
        </w:rPr>
        <w:t xml:space="preserve">iảng viên </w:t>
      </w:r>
      <w:r w:rsidRPr="00D435DE">
        <w:rPr>
          <w:b/>
          <w:bCs/>
          <w:color w:val="000000" w:themeColor="text1"/>
          <w:sz w:val="28"/>
          <w:szCs w:val="28"/>
          <w14:ligatures w14:val="none"/>
        </w:rPr>
        <w:t xml:space="preserve">hướng dẫn:  </w:t>
      </w:r>
      <w:r w:rsidR="001C21A9" w:rsidRPr="00D435DE">
        <w:rPr>
          <w:b/>
          <w:color w:val="000000" w:themeColor="text1"/>
          <w:sz w:val="28"/>
          <w:szCs w:val="28"/>
          <w14:ligatures w14:val="none"/>
        </w:rPr>
        <w:t xml:space="preserve">ThS. </w:t>
      </w:r>
      <w:r w:rsidR="007123AF">
        <w:rPr>
          <w:b/>
          <w:color w:val="000000" w:themeColor="text1"/>
          <w:sz w:val="28"/>
          <w:szCs w:val="28"/>
          <w14:ligatures w14:val="none"/>
        </w:rPr>
        <w:t>Đặng Khánh Trung</w:t>
      </w:r>
    </w:p>
    <w:p w14:paraId="39110969" w14:textId="77777777" w:rsidR="001E5CC9" w:rsidRPr="00D435DE" w:rsidRDefault="000D42EF" w:rsidP="000F75AA">
      <w:pPr>
        <w:widowControl/>
        <w:spacing w:after="120"/>
        <w:rPr>
          <w:b/>
          <w:bCs/>
          <w:color w:val="000000" w:themeColor="text1"/>
          <w:sz w:val="28"/>
          <w:szCs w:val="28"/>
          <w14:ligatures w14:val="none"/>
        </w:rPr>
      </w:pPr>
      <w:r w:rsidRPr="00D435DE">
        <w:rPr>
          <w:b/>
          <w:bCs/>
          <w:color w:val="000000" w:themeColor="text1"/>
          <w:sz w:val="28"/>
          <w:szCs w:val="28"/>
          <w14:ligatures w14:val="none"/>
        </w:rPr>
        <w:t xml:space="preserve">Sinh viên thực hiện: </w:t>
      </w:r>
    </w:p>
    <w:tbl>
      <w:tblPr>
        <w:tblStyle w:val="TableGrid1"/>
        <w:tblW w:w="4761" w:type="pct"/>
        <w:tblLook w:val="04A0" w:firstRow="1" w:lastRow="0" w:firstColumn="1" w:lastColumn="0" w:noHBand="0" w:noVBand="1"/>
      </w:tblPr>
      <w:tblGrid>
        <w:gridCol w:w="1069"/>
        <w:gridCol w:w="2188"/>
        <w:gridCol w:w="2975"/>
        <w:gridCol w:w="2126"/>
      </w:tblGrid>
      <w:tr w:rsidR="00ED6D0F" w:rsidRPr="00D435DE" w14:paraId="07745E83" w14:textId="77777777" w:rsidTr="00D71D0E">
        <w:trPr>
          <w:trHeight w:val="567"/>
        </w:trPr>
        <w:tc>
          <w:tcPr>
            <w:tcW w:w="639" w:type="pct"/>
            <w:vAlign w:val="center"/>
          </w:tcPr>
          <w:p w14:paraId="5DA2E4F3" w14:textId="77777777" w:rsidR="00ED6D0F" w:rsidRPr="00D435DE" w:rsidRDefault="00ED6D0F" w:rsidP="00ED6D0F">
            <w:pPr>
              <w:widowControl/>
              <w:spacing w:after="120"/>
              <w:jc w:val="left"/>
              <w:rPr>
                <w:b/>
                <w:bCs/>
                <w:color w:val="000000" w:themeColor="text1"/>
                <w:sz w:val="28"/>
                <w:szCs w:val="28"/>
              </w:rPr>
            </w:pPr>
            <w:r w:rsidRPr="005E5618">
              <w:rPr>
                <w:b/>
                <w:bCs/>
                <w:color w:val="000000" w:themeColor="text1"/>
                <w:sz w:val="28"/>
                <w:szCs w:val="28"/>
              </w:rPr>
              <w:t>1</w:t>
            </w:r>
          </w:p>
        </w:tc>
        <w:tc>
          <w:tcPr>
            <w:tcW w:w="1309" w:type="pct"/>
            <w:vAlign w:val="center"/>
          </w:tcPr>
          <w:p w14:paraId="4D361605" w14:textId="77777777" w:rsidR="00ED6D0F" w:rsidRPr="00D435DE" w:rsidRDefault="00ED6D0F" w:rsidP="00ED6D0F">
            <w:pPr>
              <w:widowControl/>
              <w:spacing w:after="120"/>
              <w:jc w:val="left"/>
              <w:rPr>
                <w:b/>
                <w:bCs/>
                <w:color w:val="000000" w:themeColor="text1"/>
                <w:sz w:val="28"/>
                <w:szCs w:val="28"/>
              </w:rPr>
            </w:pPr>
            <w:r w:rsidRPr="005E5618">
              <w:rPr>
                <w:b/>
                <w:bCs/>
                <w:color w:val="000000" w:themeColor="text1"/>
                <w:sz w:val="28"/>
                <w:szCs w:val="28"/>
              </w:rPr>
              <w:t>1771040029</w:t>
            </w:r>
          </w:p>
        </w:tc>
        <w:tc>
          <w:tcPr>
            <w:tcW w:w="1780" w:type="pct"/>
            <w:vAlign w:val="center"/>
          </w:tcPr>
          <w:p w14:paraId="2EF78C31" w14:textId="77777777" w:rsidR="00ED6D0F" w:rsidRPr="00D435DE" w:rsidRDefault="00ED6D0F" w:rsidP="00ED6D0F">
            <w:pPr>
              <w:widowControl/>
              <w:spacing w:after="120"/>
              <w:jc w:val="left"/>
              <w:rPr>
                <w:b/>
                <w:bCs/>
                <w:color w:val="000000" w:themeColor="text1"/>
                <w:sz w:val="28"/>
                <w:szCs w:val="28"/>
              </w:rPr>
            </w:pPr>
            <w:r w:rsidRPr="005E5618">
              <w:rPr>
                <w:b/>
                <w:bCs/>
                <w:color w:val="000000" w:themeColor="text1"/>
                <w:sz w:val="28"/>
                <w:szCs w:val="28"/>
              </w:rPr>
              <w:t>Lưu Thanh Tùng</w:t>
            </w:r>
          </w:p>
        </w:tc>
        <w:tc>
          <w:tcPr>
            <w:tcW w:w="1272" w:type="pct"/>
            <w:vAlign w:val="center"/>
          </w:tcPr>
          <w:p w14:paraId="69CA0D7D" w14:textId="77777777" w:rsidR="00ED6D0F" w:rsidRPr="00D435DE" w:rsidRDefault="00ED6D0F" w:rsidP="00ED6D0F">
            <w:pPr>
              <w:widowControl/>
              <w:spacing w:after="120"/>
              <w:jc w:val="left"/>
              <w:rPr>
                <w:b/>
                <w:bCs/>
                <w:color w:val="000000" w:themeColor="text1"/>
                <w:sz w:val="28"/>
                <w:szCs w:val="28"/>
              </w:rPr>
            </w:pPr>
            <w:r w:rsidRPr="005E5618">
              <w:rPr>
                <w:b/>
                <w:bCs/>
                <w:color w:val="000000" w:themeColor="text1"/>
                <w:sz w:val="28"/>
                <w:szCs w:val="28"/>
              </w:rPr>
              <w:t>KHMT 17</w:t>
            </w:r>
            <w:r>
              <w:rPr>
                <w:b/>
                <w:bCs/>
                <w:color w:val="000000" w:themeColor="text1"/>
                <w:sz w:val="28"/>
                <w:szCs w:val="28"/>
              </w:rPr>
              <w:t>-</w:t>
            </w:r>
            <w:r w:rsidRPr="005E5618">
              <w:rPr>
                <w:b/>
                <w:bCs/>
                <w:color w:val="000000" w:themeColor="text1"/>
                <w:sz w:val="28"/>
                <w:szCs w:val="28"/>
              </w:rPr>
              <w:t>01</w:t>
            </w:r>
          </w:p>
        </w:tc>
      </w:tr>
      <w:tr w:rsidR="00F73F61" w:rsidRPr="00D435DE" w14:paraId="2F0EC7D0" w14:textId="77777777" w:rsidTr="00D71D0E">
        <w:trPr>
          <w:trHeight w:val="567"/>
        </w:trPr>
        <w:tc>
          <w:tcPr>
            <w:tcW w:w="639" w:type="pct"/>
            <w:vAlign w:val="center"/>
          </w:tcPr>
          <w:p w14:paraId="29C2B138" w14:textId="651451F9" w:rsidR="00F73F61" w:rsidRPr="005E5618" w:rsidRDefault="00F73F61" w:rsidP="00ED6D0F">
            <w:pPr>
              <w:widowControl/>
              <w:spacing w:after="120"/>
              <w:jc w:val="left"/>
              <w:rPr>
                <w:b/>
                <w:bCs/>
                <w:color w:val="000000" w:themeColor="text1"/>
                <w:sz w:val="28"/>
                <w:szCs w:val="28"/>
              </w:rPr>
            </w:pPr>
            <w:r>
              <w:rPr>
                <w:b/>
                <w:bCs/>
                <w:color w:val="000000" w:themeColor="text1"/>
                <w:sz w:val="28"/>
                <w:szCs w:val="28"/>
              </w:rPr>
              <w:t>2</w:t>
            </w:r>
          </w:p>
        </w:tc>
        <w:tc>
          <w:tcPr>
            <w:tcW w:w="1309" w:type="pct"/>
            <w:vAlign w:val="center"/>
          </w:tcPr>
          <w:p w14:paraId="2D157814" w14:textId="317F426D" w:rsidR="00F73F61" w:rsidRPr="005E5618" w:rsidRDefault="00F73F61" w:rsidP="00ED6D0F">
            <w:pPr>
              <w:widowControl/>
              <w:spacing w:after="120"/>
              <w:jc w:val="left"/>
              <w:rPr>
                <w:b/>
                <w:bCs/>
                <w:color w:val="000000" w:themeColor="text1"/>
                <w:sz w:val="28"/>
                <w:szCs w:val="28"/>
              </w:rPr>
            </w:pPr>
            <w:r>
              <w:rPr>
                <w:b/>
                <w:bCs/>
                <w:color w:val="000000" w:themeColor="text1"/>
                <w:sz w:val="28"/>
                <w:szCs w:val="28"/>
              </w:rPr>
              <w:t>1771040014</w:t>
            </w:r>
          </w:p>
        </w:tc>
        <w:tc>
          <w:tcPr>
            <w:tcW w:w="1780" w:type="pct"/>
            <w:vAlign w:val="center"/>
          </w:tcPr>
          <w:p w14:paraId="2BAC5CBA" w14:textId="2901168F" w:rsidR="00F73F61" w:rsidRPr="005E5618" w:rsidRDefault="00F73F61" w:rsidP="00ED6D0F">
            <w:pPr>
              <w:widowControl/>
              <w:spacing w:after="120"/>
              <w:jc w:val="left"/>
              <w:rPr>
                <w:b/>
                <w:bCs/>
                <w:color w:val="000000" w:themeColor="text1"/>
                <w:sz w:val="28"/>
                <w:szCs w:val="28"/>
              </w:rPr>
            </w:pPr>
            <w:r>
              <w:rPr>
                <w:b/>
                <w:bCs/>
                <w:color w:val="000000" w:themeColor="text1"/>
                <w:sz w:val="28"/>
                <w:szCs w:val="28"/>
              </w:rPr>
              <w:t>Nguyễn Thị Liên Hoàn</w:t>
            </w:r>
          </w:p>
        </w:tc>
        <w:tc>
          <w:tcPr>
            <w:tcW w:w="1272" w:type="pct"/>
            <w:vAlign w:val="center"/>
          </w:tcPr>
          <w:p w14:paraId="0E6E0DA9" w14:textId="7AB80F22" w:rsidR="00F73F61" w:rsidRPr="005E5618" w:rsidRDefault="00F73F61" w:rsidP="00ED6D0F">
            <w:pPr>
              <w:widowControl/>
              <w:spacing w:after="120"/>
              <w:jc w:val="left"/>
              <w:rPr>
                <w:b/>
                <w:bCs/>
                <w:color w:val="000000" w:themeColor="text1"/>
                <w:sz w:val="28"/>
                <w:szCs w:val="28"/>
              </w:rPr>
            </w:pPr>
            <w:r>
              <w:rPr>
                <w:b/>
                <w:bCs/>
                <w:color w:val="000000" w:themeColor="text1"/>
                <w:sz w:val="28"/>
                <w:szCs w:val="28"/>
              </w:rPr>
              <w:t>KHMT 17-01</w:t>
            </w:r>
          </w:p>
        </w:tc>
      </w:tr>
      <w:tr w:rsidR="00F73F61" w:rsidRPr="00D435DE" w14:paraId="29B16435" w14:textId="77777777" w:rsidTr="00D71D0E">
        <w:trPr>
          <w:trHeight w:val="567"/>
        </w:trPr>
        <w:tc>
          <w:tcPr>
            <w:tcW w:w="639" w:type="pct"/>
            <w:vAlign w:val="center"/>
          </w:tcPr>
          <w:p w14:paraId="6B690859" w14:textId="155E01CD" w:rsidR="00F73F61" w:rsidRDefault="00F73F61" w:rsidP="00ED6D0F">
            <w:pPr>
              <w:widowControl/>
              <w:spacing w:after="120"/>
              <w:jc w:val="left"/>
              <w:rPr>
                <w:b/>
                <w:bCs/>
                <w:color w:val="000000" w:themeColor="text1"/>
                <w:sz w:val="28"/>
                <w:szCs w:val="28"/>
              </w:rPr>
            </w:pPr>
            <w:r>
              <w:rPr>
                <w:b/>
                <w:bCs/>
                <w:color w:val="000000" w:themeColor="text1"/>
                <w:sz w:val="28"/>
                <w:szCs w:val="28"/>
              </w:rPr>
              <w:t>3</w:t>
            </w:r>
          </w:p>
        </w:tc>
        <w:tc>
          <w:tcPr>
            <w:tcW w:w="1309" w:type="pct"/>
            <w:vAlign w:val="center"/>
          </w:tcPr>
          <w:p w14:paraId="37721C98" w14:textId="6365B58E" w:rsidR="00F73F61" w:rsidRDefault="00F73F61" w:rsidP="00ED6D0F">
            <w:pPr>
              <w:widowControl/>
              <w:spacing w:after="120"/>
              <w:jc w:val="left"/>
              <w:rPr>
                <w:b/>
                <w:bCs/>
                <w:color w:val="000000" w:themeColor="text1"/>
                <w:sz w:val="28"/>
                <w:szCs w:val="28"/>
              </w:rPr>
            </w:pPr>
            <w:r>
              <w:rPr>
                <w:b/>
                <w:bCs/>
                <w:color w:val="000000" w:themeColor="text1"/>
                <w:sz w:val="28"/>
                <w:szCs w:val="28"/>
              </w:rPr>
              <w:t>1771040002</w:t>
            </w:r>
          </w:p>
        </w:tc>
        <w:tc>
          <w:tcPr>
            <w:tcW w:w="1780" w:type="pct"/>
            <w:vAlign w:val="center"/>
          </w:tcPr>
          <w:p w14:paraId="2FBFBA2D" w14:textId="487DC776" w:rsidR="00F73F61" w:rsidRDefault="00F73F61" w:rsidP="00ED6D0F">
            <w:pPr>
              <w:widowControl/>
              <w:spacing w:after="120"/>
              <w:jc w:val="left"/>
              <w:rPr>
                <w:b/>
                <w:bCs/>
                <w:color w:val="000000" w:themeColor="text1"/>
                <w:sz w:val="28"/>
                <w:szCs w:val="28"/>
              </w:rPr>
            </w:pPr>
            <w:r>
              <w:rPr>
                <w:b/>
                <w:bCs/>
                <w:color w:val="000000" w:themeColor="text1"/>
                <w:sz w:val="28"/>
                <w:szCs w:val="28"/>
              </w:rPr>
              <w:t>Nguyễn Hoàng Anh</w:t>
            </w:r>
          </w:p>
        </w:tc>
        <w:tc>
          <w:tcPr>
            <w:tcW w:w="1272" w:type="pct"/>
            <w:vAlign w:val="center"/>
          </w:tcPr>
          <w:p w14:paraId="69562AB5" w14:textId="2568FE9D" w:rsidR="00F73F61" w:rsidRDefault="00F73F61" w:rsidP="00ED6D0F">
            <w:pPr>
              <w:widowControl/>
              <w:spacing w:after="120"/>
              <w:jc w:val="left"/>
              <w:rPr>
                <w:b/>
                <w:bCs/>
                <w:color w:val="000000" w:themeColor="text1"/>
                <w:sz w:val="28"/>
                <w:szCs w:val="28"/>
              </w:rPr>
            </w:pPr>
            <w:r>
              <w:rPr>
                <w:b/>
                <w:bCs/>
                <w:color w:val="000000" w:themeColor="text1"/>
                <w:sz w:val="28"/>
                <w:szCs w:val="28"/>
              </w:rPr>
              <w:t>KHMT 17-01</w:t>
            </w:r>
          </w:p>
        </w:tc>
      </w:tr>
    </w:tbl>
    <w:p w14:paraId="165A82DC" w14:textId="77777777" w:rsidR="000D42EF" w:rsidRPr="00D435DE" w:rsidRDefault="000D42EF" w:rsidP="008379E3">
      <w:pPr>
        <w:widowControl/>
        <w:tabs>
          <w:tab w:val="left" w:pos="4230"/>
        </w:tabs>
        <w:spacing w:after="120"/>
        <w:rPr>
          <w:color w:val="000000" w:themeColor="text1"/>
          <w:sz w:val="28"/>
          <w:szCs w:val="28"/>
          <w:lang w:val="vi-VN"/>
          <w14:ligatures w14:val="none"/>
        </w:rPr>
      </w:pPr>
    </w:p>
    <w:p w14:paraId="081A8006" w14:textId="77777777" w:rsidR="00C952FC" w:rsidRPr="00D435DE" w:rsidRDefault="00C952FC" w:rsidP="007123AF">
      <w:pPr>
        <w:rPr>
          <w:b/>
          <w:bCs/>
          <w:color w:val="000000" w:themeColor="text1"/>
          <w:sz w:val="28"/>
          <w:szCs w:val="28"/>
          <w14:ligatures w14:val="none"/>
        </w:rPr>
      </w:pPr>
    </w:p>
    <w:p w14:paraId="7BAE1CF3" w14:textId="77777777" w:rsidR="00DC53FA" w:rsidRPr="00D435DE" w:rsidRDefault="00DC53FA" w:rsidP="000F75AA">
      <w:pPr>
        <w:jc w:val="center"/>
        <w:rPr>
          <w:b/>
          <w:bCs/>
          <w:color w:val="000000" w:themeColor="text1"/>
          <w:sz w:val="28"/>
          <w:szCs w:val="28"/>
          <w14:ligatures w14:val="none"/>
        </w:rPr>
      </w:pPr>
    </w:p>
    <w:p w14:paraId="61998E03" w14:textId="0F905113" w:rsidR="000D42EF" w:rsidRPr="00D435DE" w:rsidRDefault="000D42EF" w:rsidP="000F75AA">
      <w:pPr>
        <w:jc w:val="center"/>
        <w:rPr>
          <w:b/>
          <w:bCs/>
          <w:color w:val="000000" w:themeColor="text1"/>
          <w:sz w:val="28"/>
          <w:szCs w:val="28"/>
          <w14:ligatures w14:val="none"/>
        </w:rPr>
      </w:pPr>
      <w:r w:rsidRPr="00D435DE">
        <w:rPr>
          <w:b/>
          <w:bCs/>
          <w:color w:val="000000" w:themeColor="text1"/>
          <w:sz w:val="28"/>
          <w:szCs w:val="28"/>
          <w14:ligatures w14:val="none"/>
        </w:rPr>
        <w:t xml:space="preserve">Hà Nội, </w:t>
      </w:r>
      <w:r w:rsidR="00750B58" w:rsidRPr="00D435DE">
        <w:rPr>
          <w:b/>
          <w:bCs/>
          <w:color w:val="000000" w:themeColor="text1"/>
          <w:sz w:val="28"/>
          <w:szCs w:val="28"/>
          <w14:ligatures w14:val="none"/>
        </w:rPr>
        <w:t>N</w:t>
      </w:r>
      <w:r w:rsidRPr="00D435DE">
        <w:rPr>
          <w:b/>
          <w:bCs/>
          <w:color w:val="000000" w:themeColor="text1"/>
          <w:sz w:val="28"/>
          <w:szCs w:val="28"/>
          <w14:ligatures w14:val="none"/>
        </w:rPr>
        <w:t>ăm 202</w:t>
      </w:r>
      <w:r w:rsidR="00234305">
        <w:rPr>
          <w:b/>
          <w:bCs/>
          <w:color w:val="000000" w:themeColor="text1"/>
          <w:sz w:val="28"/>
          <w:szCs w:val="28"/>
          <w14:ligatures w14:val="none"/>
        </w:rPr>
        <w:t>4</w:t>
      </w:r>
    </w:p>
    <w:p w14:paraId="5AE9ED1E" w14:textId="77777777" w:rsidR="000D42EF" w:rsidRPr="00D435DE" w:rsidRDefault="000D42EF" w:rsidP="000D42EF">
      <w:pPr>
        <w:jc w:val="center"/>
        <w:rPr>
          <w:b/>
          <w:bCs/>
          <w:color w:val="000000" w:themeColor="text1"/>
          <w:sz w:val="28"/>
          <w:szCs w:val="28"/>
        </w:rPr>
        <w:sectPr w:rsidR="000D42EF" w:rsidRPr="00D435DE" w:rsidSect="00FD668F">
          <w:headerReference w:type="even" r:id="rId9"/>
          <w:headerReference w:type="default" r:id="rId10"/>
          <w:footerReference w:type="even" r:id="rId11"/>
          <w:footerReference w:type="default" r:id="rId12"/>
          <w:headerReference w:type="first" r:id="rId13"/>
          <w:footerReference w:type="first" r:id="rId14"/>
          <w:pgSz w:w="11907" w:h="16840"/>
          <w:pgMar w:top="1134" w:right="1418" w:bottom="1134" w:left="1701" w:header="709" w:footer="709" w:gutter="0"/>
          <w:cols w:space="708"/>
          <w:titlePg/>
          <w:docGrid w:linePitch="360"/>
        </w:sectPr>
      </w:pPr>
    </w:p>
    <w:p w14:paraId="5B3A848B" w14:textId="77777777" w:rsidR="0061787A" w:rsidRPr="00D435DE" w:rsidRDefault="0061787A" w:rsidP="0061787A">
      <w:pPr>
        <w:widowControl/>
        <w:spacing w:line="240" w:lineRule="auto"/>
        <w:jc w:val="center"/>
        <w:rPr>
          <w:b/>
          <w:bCs/>
          <w:color w:val="000000" w:themeColor="text1"/>
          <w:sz w:val="32"/>
          <w:szCs w:val="32"/>
          <w14:ligatures w14:val="none"/>
        </w:rPr>
      </w:pPr>
      <w:r w:rsidRPr="00D435DE">
        <w:rPr>
          <w:noProof/>
          <w:color w:val="000000" w:themeColor="text1"/>
          <w:sz w:val="24"/>
          <w14:ligatures w14:val="none"/>
        </w:rPr>
        <w:lastRenderedPageBreak/>
        <mc:AlternateContent>
          <mc:Choice Requires="wps">
            <w:drawing>
              <wp:anchor distT="0" distB="0" distL="114300" distR="114300" simplePos="0" relativeHeight="251658241" behindDoc="1" locked="0" layoutInCell="1" allowOverlap="1" wp14:anchorId="6056B489" wp14:editId="7958CCCC">
                <wp:simplePos x="0" y="0"/>
                <wp:positionH relativeFrom="column">
                  <wp:posOffset>-89535</wp:posOffset>
                </wp:positionH>
                <wp:positionV relativeFrom="paragraph">
                  <wp:posOffset>-72390</wp:posOffset>
                </wp:positionV>
                <wp:extent cx="5724525" cy="9363075"/>
                <wp:effectExtent l="19050" t="19050" r="28575" b="28575"/>
                <wp:wrapNone/>
                <wp:docPr id="1357166878" name="Rectangle 13571668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solidFill>
                          <a:sysClr val="window" lastClr="FFFFFF"/>
                        </a:solidFill>
                        <a:ln w="57150" cap="flat" cmpd="thickThin"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DDF14E1" id="Rectangle 1357166878" o:spid="_x0000_s1026" style="position:absolute;margin-left:-7.05pt;margin-top:-5.7pt;width:450.75pt;height:737.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" fillcolor="window" strokecolor="windowText" strokeweight="4.5pt">
                <v:stroke linestyle="thickThin"/>
                <v:path arrowok="t"/>
              </v:rect>
            </w:pict>
          </mc:Fallback>
        </mc:AlternateContent>
      </w:r>
      <w:r w:rsidRPr="00D435DE">
        <w:rPr>
          <w:b/>
          <w:bCs/>
          <w:color w:val="000000" w:themeColor="text1"/>
          <w:sz w:val="32"/>
          <w:szCs w:val="32"/>
          <w14:ligatures w14:val="none"/>
        </w:rPr>
        <w:t>BỘ GIÁO DỤC VÀ ĐÀO TẠO</w:t>
      </w:r>
    </w:p>
    <w:p w14:paraId="6EFBB0DE" w14:textId="77777777" w:rsidR="0061787A" w:rsidRPr="00D435DE" w:rsidRDefault="0061787A" w:rsidP="0061787A">
      <w:pPr>
        <w:widowControl/>
        <w:spacing w:line="240" w:lineRule="auto"/>
        <w:jc w:val="center"/>
        <w:rPr>
          <w:b/>
          <w:bCs/>
          <w:color w:val="000000" w:themeColor="text1"/>
          <w:sz w:val="32"/>
          <w:szCs w:val="32"/>
          <w14:ligatures w14:val="none"/>
        </w:rPr>
      </w:pPr>
      <w:r w:rsidRPr="00D435DE">
        <w:rPr>
          <w:b/>
          <w:bCs/>
          <w:color w:val="000000" w:themeColor="text1"/>
          <w:sz w:val="32"/>
          <w:szCs w:val="32"/>
          <w14:ligatures w14:val="none"/>
        </w:rPr>
        <w:t>TRƯỜNG ĐẠI HỌC ĐẠI NAM</w:t>
      </w:r>
    </w:p>
    <w:p w14:paraId="48BD35D3" w14:textId="77777777" w:rsidR="0061787A" w:rsidRPr="00D435DE" w:rsidRDefault="0061787A" w:rsidP="0061787A">
      <w:pPr>
        <w:widowControl/>
        <w:spacing w:after="120"/>
        <w:jc w:val="center"/>
        <w:rPr>
          <w:color w:val="000000" w:themeColor="text1"/>
          <w:sz w:val="24"/>
          <w14:ligatures w14:val="none"/>
        </w:rPr>
      </w:pPr>
      <w:r w:rsidRPr="00D435DE">
        <w:rPr>
          <w:noProof/>
          <w:color w:val="000000" w:themeColor="text1"/>
          <w:sz w:val="24"/>
          <w14:ligatures w14:val="none"/>
        </w:rPr>
        <w:drawing>
          <wp:inline distT="0" distB="0" distL="0" distR="0" wp14:anchorId="5EB5B6ED" wp14:editId="7C379602">
            <wp:extent cx="1886405" cy="1881051"/>
            <wp:effectExtent l="0" t="0" r="0" b="5080"/>
            <wp:docPr id="575493994" name="Picture 57549399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1496" cy="1886128"/>
                    </a:xfrm>
                    <a:prstGeom prst="rect">
                      <a:avLst/>
                    </a:prstGeom>
                    <a:noFill/>
                  </pic:spPr>
                </pic:pic>
              </a:graphicData>
            </a:graphic>
          </wp:inline>
        </w:drawing>
      </w:r>
    </w:p>
    <w:p w14:paraId="1DC6BF30" w14:textId="77777777" w:rsidR="0061787A" w:rsidRPr="00D435DE" w:rsidRDefault="0061787A" w:rsidP="0061787A">
      <w:pPr>
        <w:widowControl/>
        <w:spacing w:after="120"/>
        <w:jc w:val="center"/>
        <w:rPr>
          <w:b/>
          <w:color w:val="000000" w:themeColor="text1"/>
          <w:sz w:val="60"/>
          <w:szCs w:val="60"/>
          <w14:ligatures w14:val="none"/>
        </w:rPr>
      </w:pPr>
      <w:r w:rsidRPr="00D435DE">
        <w:rPr>
          <w:b/>
          <w:color w:val="000000" w:themeColor="text1"/>
          <w:sz w:val="60"/>
          <w:szCs w:val="60"/>
          <w14:ligatures w14:val="none"/>
        </w:rPr>
        <w:t>BÀI TẬP LỚN</w:t>
      </w:r>
    </w:p>
    <w:p w14:paraId="6CA15E9D" w14:textId="77777777" w:rsidR="006D0A5A" w:rsidRPr="00D435DE" w:rsidRDefault="0061787A" w:rsidP="0061787A">
      <w:pPr>
        <w:widowControl/>
        <w:spacing w:after="120"/>
        <w:jc w:val="center"/>
        <w:rPr>
          <w:b/>
          <w:color w:val="000000" w:themeColor="text1"/>
          <w:sz w:val="30"/>
          <w:szCs w:val="44"/>
          <w14:ligatures w14:val="none"/>
        </w:rPr>
      </w:pPr>
      <w:r w:rsidRPr="00D435DE">
        <w:rPr>
          <w:b/>
          <w:color w:val="000000" w:themeColor="text1"/>
          <w:sz w:val="30"/>
          <w:szCs w:val="44"/>
          <w14:ligatures w14:val="none"/>
        </w:rPr>
        <w:t xml:space="preserve">TÊN HỌC PHẦN: </w:t>
      </w:r>
    </w:p>
    <w:p w14:paraId="05B7A67F" w14:textId="34048F39" w:rsidR="0061787A" w:rsidRPr="00E128DE" w:rsidRDefault="00261576" w:rsidP="0061787A">
      <w:pPr>
        <w:widowControl/>
        <w:spacing w:after="120"/>
        <w:jc w:val="center"/>
        <w:rPr>
          <w:b/>
          <w:color w:val="FF0000"/>
          <w:sz w:val="30"/>
          <w:szCs w:val="44"/>
          <w14:ligatures w14:val="none"/>
        </w:rPr>
      </w:pPr>
      <w:r>
        <w:rPr>
          <w:b/>
          <w:color w:val="FF0000"/>
          <w:sz w:val="30"/>
          <w:szCs w:val="44"/>
          <w14:ligatures w14:val="none"/>
        </w:rPr>
        <w:t>LẬP TRÌNH WEB VÀ TRIỂN KHAI HỆ THỐNG PHẦN MỀM</w:t>
      </w:r>
    </w:p>
    <w:p w14:paraId="717B1A8B" w14:textId="77777777" w:rsidR="006D0A5A" w:rsidRPr="00D435DE" w:rsidRDefault="0061787A" w:rsidP="0061787A">
      <w:pPr>
        <w:widowControl/>
        <w:spacing w:after="120"/>
        <w:jc w:val="center"/>
        <w:rPr>
          <w:b/>
          <w:color w:val="000000" w:themeColor="text1"/>
          <w:sz w:val="30"/>
          <w:szCs w:val="36"/>
          <w14:ligatures w14:val="none"/>
        </w:rPr>
      </w:pPr>
      <w:r w:rsidRPr="00D435DE">
        <w:rPr>
          <w:b/>
          <w:color w:val="000000" w:themeColor="text1"/>
          <w:sz w:val="30"/>
          <w:szCs w:val="36"/>
          <w14:ligatures w14:val="none"/>
        </w:rPr>
        <w:t xml:space="preserve">ĐỀ TÀI:  </w:t>
      </w:r>
    </w:p>
    <w:p w14:paraId="5CD47D6F" w14:textId="2F6EEBB7" w:rsidR="001E5CC9" w:rsidRPr="00D435DE" w:rsidRDefault="00261576" w:rsidP="00261576">
      <w:pPr>
        <w:widowControl/>
        <w:spacing w:after="120"/>
        <w:jc w:val="center"/>
        <w:rPr>
          <w:b/>
          <w:color w:val="000000" w:themeColor="text1"/>
          <w:sz w:val="30"/>
          <w:szCs w:val="36"/>
          <w14:ligatures w14:val="none"/>
        </w:rPr>
      </w:pPr>
      <w:r>
        <w:rPr>
          <w:b/>
          <w:color w:val="000000" w:themeColor="text1"/>
          <w:sz w:val="30"/>
          <w:szCs w:val="36"/>
          <w14:ligatures w14:val="none"/>
        </w:rPr>
        <w:t>XÂY DỰNG ỨNG DỤNG WEB CHIA SẺ VÀ HỌC TẬP TIẾNG ANH</w:t>
      </w:r>
    </w:p>
    <w:p w14:paraId="5EDCE17D" w14:textId="77777777" w:rsidR="00132424" w:rsidRPr="00D435DE" w:rsidRDefault="00132424" w:rsidP="0038785F">
      <w:pPr>
        <w:widowControl/>
        <w:spacing w:after="120"/>
        <w:jc w:val="center"/>
        <w:rPr>
          <w:b/>
          <w:color w:val="000000" w:themeColor="text1"/>
          <w:sz w:val="30"/>
          <w:szCs w:val="36"/>
          <w:lang w:val="vi-VN"/>
          <w14:ligatures w14:val="none"/>
        </w:rPr>
      </w:pPr>
    </w:p>
    <w:tbl>
      <w:tblPr>
        <w:tblStyle w:val="TableGrid2"/>
        <w:tblW w:w="5000" w:type="pct"/>
        <w:tblLook w:val="04A0" w:firstRow="1" w:lastRow="0" w:firstColumn="1" w:lastColumn="0" w:noHBand="0" w:noVBand="1"/>
      </w:tblPr>
      <w:tblGrid>
        <w:gridCol w:w="816"/>
        <w:gridCol w:w="1589"/>
        <w:gridCol w:w="2834"/>
        <w:gridCol w:w="1403"/>
        <w:gridCol w:w="1074"/>
        <w:gridCol w:w="1062"/>
      </w:tblGrid>
      <w:tr w:rsidR="00D435DE" w:rsidRPr="00D435DE" w14:paraId="61768185" w14:textId="77777777" w:rsidTr="00C822E9">
        <w:trPr>
          <w:trHeight w:val="567"/>
        </w:trPr>
        <w:tc>
          <w:tcPr>
            <w:tcW w:w="465" w:type="pct"/>
            <w:vMerge w:val="restart"/>
            <w:vAlign w:val="center"/>
          </w:tcPr>
          <w:p w14:paraId="5AC37444" w14:textId="77777777" w:rsidR="0061787A" w:rsidRPr="00D435DE" w:rsidRDefault="0061787A" w:rsidP="001E5CC9">
            <w:pPr>
              <w:jc w:val="center"/>
              <w:rPr>
                <w:b/>
                <w:bCs/>
                <w:color w:val="000000" w:themeColor="text1"/>
                <w:lang w:val="vi"/>
              </w:rPr>
            </w:pPr>
            <w:bookmarkStart w:id="0" w:name="_Toc119015185"/>
            <w:bookmarkStart w:id="1" w:name="_Toc119512805"/>
            <w:r w:rsidRPr="00D435DE">
              <w:rPr>
                <w:b/>
                <w:bCs/>
                <w:color w:val="000000" w:themeColor="text1"/>
                <w:lang w:val="vi"/>
              </w:rPr>
              <w:t>STT</w:t>
            </w:r>
            <w:bookmarkEnd w:id="0"/>
            <w:bookmarkEnd w:id="1"/>
          </w:p>
        </w:tc>
        <w:tc>
          <w:tcPr>
            <w:tcW w:w="905" w:type="pct"/>
            <w:vMerge w:val="restart"/>
            <w:vAlign w:val="center"/>
          </w:tcPr>
          <w:p w14:paraId="17503836" w14:textId="77777777" w:rsidR="0061787A" w:rsidRPr="00D435DE" w:rsidRDefault="0061787A" w:rsidP="001E5CC9">
            <w:pPr>
              <w:jc w:val="center"/>
              <w:rPr>
                <w:b/>
                <w:bCs/>
                <w:color w:val="000000" w:themeColor="text1"/>
                <w:lang w:val="vi-VN"/>
              </w:rPr>
            </w:pPr>
            <w:bookmarkStart w:id="2" w:name="_Toc119015186"/>
            <w:bookmarkStart w:id="3" w:name="_Toc119512806"/>
            <w:r w:rsidRPr="00D435DE">
              <w:rPr>
                <w:b/>
                <w:bCs/>
                <w:color w:val="000000" w:themeColor="text1"/>
                <w:lang w:val="vi"/>
              </w:rPr>
              <w:t>Mã</w:t>
            </w:r>
            <w:r w:rsidRPr="00D435DE">
              <w:rPr>
                <w:b/>
                <w:bCs/>
                <w:color w:val="000000" w:themeColor="text1"/>
                <w:lang w:val="vi-VN"/>
              </w:rPr>
              <w:t xml:space="preserve"> </w:t>
            </w:r>
            <w:r w:rsidR="00566914" w:rsidRPr="00D435DE">
              <w:rPr>
                <w:b/>
                <w:bCs/>
                <w:color w:val="000000" w:themeColor="text1"/>
              </w:rPr>
              <w:t>số si</w:t>
            </w:r>
            <w:r w:rsidRPr="00D435DE">
              <w:rPr>
                <w:b/>
                <w:bCs/>
                <w:color w:val="000000" w:themeColor="text1"/>
                <w:lang w:val="vi-VN"/>
              </w:rPr>
              <w:t>nh</w:t>
            </w:r>
            <w:r w:rsidRPr="00D435DE">
              <w:rPr>
                <w:b/>
                <w:bCs/>
                <w:color w:val="000000" w:themeColor="text1"/>
              </w:rPr>
              <w:t xml:space="preserve"> </w:t>
            </w:r>
            <w:r w:rsidR="00566914" w:rsidRPr="00D435DE">
              <w:rPr>
                <w:b/>
                <w:bCs/>
                <w:color w:val="000000" w:themeColor="text1"/>
              </w:rPr>
              <w:t>v</w:t>
            </w:r>
            <w:r w:rsidRPr="00D435DE">
              <w:rPr>
                <w:b/>
                <w:bCs/>
                <w:color w:val="000000" w:themeColor="text1"/>
                <w:lang w:val="vi-VN"/>
              </w:rPr>
              <w:t>iên</w:t>
            </w:r>
            <w:bookmarkEnd w:id="2"/>
            <w:bookmarkEnd w:id="3"/>
          </w:p>
        </w:tc>
        <w:tc>
          <w:tcPr>
            <w:tcW w:w="1614" w:type="pct"/>
            <w:vMerge w:val="restart"/>
            <w:vAlign w:val="center"/>
          </w:tcPr>
          <w:p w14:paraId="7B892B7B" w14:textId="77777777" w:rsidR="0061787A" w:rsidRPr="00D435DE" w:rsidRDefault="0061787A" w:rsidP="001E5CC9">
            <w:pPr>
              <w:jc w:val="center"/>
              <w:rPr>
                <w:b/>
                <w:bCs/>
                <w:color w:val="000000" w:themeColor="text1"/>
                <w:lang w:val="vi-VN"/>
              </w:rPr>
            </w:pPr>
            <w:bookmarkStart w:id="4" w:name="_Toc119015187"/>
            <w:bookmarkStart w:id="5" w:name="_Toc119512807"/>
            <w:r w:rsidRPr="00D435DE">
              <w:rPr>
                <w:b/>
                <w:bCs/>
                <w:color w:val="000000" w:themeColor="text1"/>
                <w:lang w:val="vi-VN"/>
              </w:rPr>
              <w:t>Họ và Tên</w:t>
            </w:r>
            <w:bookmarkEnd w:id="4"/>
            <w:bookmarkEnd w:id="5"/>
          </w:p>
        </w:tc>
        <w:tc>
          <w:tcPr>
            <w:tcW w:w="799" w:type="pct"/>
            <w:vMerge w:val="restart"/>
            <w:vAlign w:val="center"/>
          </w:tcPr>
          <w:p w14:paraId="585612E8" w14:textId="77777777" w:rsidR="0061787A" w:rsidRPr="00D435DE" w:rsidRDefault="0061787A" w:rsidP="001E5CC9">
            <w:pPr>
              <w:jc w:val="center"/>
              <w:rPr>
                <w:b/>
                <w:bCs/>
                <w:color w:val="000000" w:themeColor="text1"/>
                <w:lang w:val="vi"/>
              </w:rPr>
            </w:pPr>
            <w:bookmarkStart w:id="6" w:name="_Toc119015188"/>
            <w:bookmarkStart w:id="7" w:name="_Toc119512808"/>
            <w:r w:rsidRPr="00D435DE">
              <w:rPr>
                <w:b/>
                <w:bCs/>
                <w:color w:val="000000" w:themeColor="text1"/>
                <w:lang w:val="vi"/>
              </w:rPr>
              <w:t>Ngày</w:t>
            </w:r>
            <w:r w:rsidRPr="00D435DE">
              <w:rPr>
                <w:b/>
                <w:bCs/>
                <w:color w:val="000000" w:themeColor="text1"/>
              </w:rPr>
              <w:t xml:space="preserve"> </w:t>
            </w:r>
            <w:r w:rsidRPr="00D435DE">
              <w:rPr>
                <w:b/>
                <w:bCs/>
                <w:color w:val="000000" w:themeColor="text1"/>
                <w:lang w:val="vi-VN"/>
              </w:rPr>
              <w:t>Sinh</w:t>
            </w:r>
            <w:bookmarkEnd w:id="6"/>
            <w:bookmarkEnd w:id="7"/>
          </w:p>
        </w:tc>
        <w:tc>
          <w:tcPr>
            <w:tcW w:w="1217" w:type="pct"/>
            <w:gridSpan w:val="2"/>
            <w:vAlign w:val="center"/>
          </w:tcPr>
          <w:p w14:paraId="7920269E" w14:textId="77777777" w:rsidR="0061787A" w:rsidRPr="00D435DE" w:rsidRDefault="0061787A" w:rsidP="001E5CC9">
            <w:pPr>
              <w:jc w:val="center"/>
              <w:rPr>
                <w:b/>
                <w:bCs/>
                <w:color w:val="000000" w:themeColor="text1"/>
                <w:lang w:val="vi"/>
              </w:rPr>
            </w:pPr>
            <w:bookmarkStart w:id="8" w:name="_Toc119015189"/>
            <w:bookmarkStart w:id="9" w:name="_Toc119512809"/>
            <w:r w:rsidRPr="00D435DE">
              <w:rPr>
                <w:b/>
                <w:bCs/>
                <w:color w:val="000000" w:themeColor="text1"/>
                <w:lang w:val="vi"/>
              </w:rPr>
              <w:t>Điểm</w:t>
            </w:r>
            <w:bookmarkEnd w:id="8"/>
            <w:bookmarkEnd w:id="9"/>
          </w:p>
        </w:tc>
      </w:tr>
      <w:tr w:rsidR="00D435DE" w:rsidRPr="00D435DE" w14:paraId="7FCCB445" w14:textId="77777777" w:rsidTr="00C822E9">
        <w:trPr>
          <w:trHeight w:val="567"/>
        </w:trPr>
        <w:tc>
          <w:tcPr>
            <w:tcW w:w="465" w:type="pct"/>
            <w:vMerge/>
            <w:vAlign w:val="center"/>
          </w:tcPr>
          <w:p w14:paraId="1A53AA8E" w14:textId="77777777" w:rsidR="0061787A" w:rsidRPr="00D435DE" w:rsidRDefault="0061787A" w:rsidP="001E5CC9">
            <w:pPr>
              <w:jc w:val="center"/>
              <w:rPr>
                <w:b/>
                <w:bCs/>
                <w:color w:val="000000" w:themeColor="text1"/>
                <w:lang w:val="vi"/>
              </w:rPr>
            </w:pPr>
          </w:p>
        </w:tc>
        <w:tc>
          <w:tcPr>
            <w:tcW w:w="905" w:type="pct"/>
            <w:vMerge/>
            <w:vAlign w:val="center"/>
          </w:tcPr>
          <w:p w14:paraId="16C2B7E5" w14:textId="77777777" w:rsidR="0061787A" w:rsidRPr="00D435DE" w:rsidRDefault="0061787A" w:rsidP="001E5CC9">
            <w:pPr>
              <w:jc w:val="center"/>
              <w:rPr>
                <w:b/>
                <w:bCs/>
                <w:color w:val="000000" w:themeColor="text1"/>
                <w:lang w:val="vi"/>
              </w:rPr>
            </w:pPr>
          </w:p>
        </w:tc>
        <w:tc>
          <w:tcPr>
            <w:tcW w:w="1614" w:type="pct"/>
            <w:vMerge/>
            <w:vAlign w:val="center"/>
          </w:tcPr>
          <w:p w14:paraId="47158968" w14:textId="77777777" w:rsidR="0061787A" w:rsidRPr="00D435DE" w:rsidRDefault="0061787A" w:rsidP="001E5CC9">
            <w:pPr>
              <w:jc w:val="center"/>
              <w:rPr>
                <w:b/>
                <w:bCs/>
                <w:color w:val="000000" w:themeColor="text1"/>
                <w:lang w:val="vi-VN"/>
              </w:rPr>
            </w:pPr>
          </w:p>
        </w:tc>
        <w:tc>
          <w:tcPr>
            <w:tcW w:w="799" w:type="pct"/>
            <w:vMerge/>
            <w:vAlign w:val="center"/>
          </w:tcPr>
          <w:p w14:paraId="204543FC" w14:textId="77777777" w:rsidR="0061787A" w:rsidRPr="00D435DE" w:rsidRDefault="0061787A" w:rsidP="001E5CC9">
            <w:pPr>
              <w:jc w:val="center"/>
              <w:rPr>
                <w:b/>
                <w:bCs/>
                <w:color w:val="000000" w:themeColor="text1"/>
                <w:lang w:val="vi"/>
              </w:rPr>
            </w:pPr>
          </w:p>
        </w:tc>
        <w:tc>
          <w:tcPr>
            <w:tcW w:w="612" w:type="pct"/>
            <w:vAlign w:val="center"/>
          </w:tcPr>
          <w:p w14:paraId="1C4DCEED" w14:textId="77777777" w:rsidR="0061787A" w:rsidRPr="00D435DE" w:rsidRDefault="0061787A" w:rsidP="001E5CC9">
            <w:pPr>
              <w:jc w:val="center"/>
              <w:rPr>
                <w:b/>
                <w:bCs/>
                <w:color w:val="000000" w:themeColor="text1"/>
                <w:lang w:val="vi-VN"/>
              </w:rPr>
            </w:pPr>
            <w:bookmarkStart w:id="10" w:name="_Toc119015190"/>
            <w:bookmarkStart w:id="11" w:name="_Toc119512810"/>
            <w:r w:rsidRPr="00D435DE">
              <w:rPr>
                <w:b/>
                <w:bCs/>
                <w:color w:val="000000" w:themeColor="text1"/>
                <w:lang w:val="vi"/>
              </w:rPr>
              <w:t>Bằng</w:t>
            </w:r>
            <w:r w:rsidRPr="00D435DE">
              <w:rPr>
                <w:b/>
                <w:bCs/>
                <w:color w:val="000000" w:themeColor="text1"/>
                <w:lang w:val="vi-VN"/>
              </w:rPr>
              <w:t xml:space="preserve"> Số</w:t>
            </w:r>
            <w:bookmarkEnd w:id="10"/>
            <w:bookmarkEnd w:id="11"/>
          </w:p>
        </w:tc>
        <w:tc>
          <w:tcPr>
            <w:tcW w:w="605" w:type="pct"/>
            <w:vAlign w:val="center"/>
          </w:tcPr>
          <w:p w14:paraId="70080C4C" w14:textId="77777777" w:rsidR="0061787A" w:rsidRPr="00D435DE" w:rsidRDefault="0061787A" w:rsidP="001E5CC9">
            <w:pPr>
              <w:jc w:val="center"/>
              <w:rPr>
                <w:b/>
                <w:bCs/>
                <w:color w:val="000000" w:themeColor="text1"/>
                <w:lang w:val="vi-VN"/>
              </w:rPr>
            </w:pPr>
            <w:bookmarkStart w:id="12" w:name="_Toc119015191"/>
            <w:bookmarkStart w:id="13" w:name="_Toc119512811"/>
            <w:r w:rsidRPr="00D435DE">
              <w:rPr>
                <w:b/>
                <w:bCs/>
                <w:color w:val="000000" w:themeColor="text1"/>
                <w:lang w:val="vi"/>
              </w:rPr>
              <w:t>Bằng</w:t>
            </w:r>
            <w:r w:rsidRPr="00D435DE">
              <w:rPr>
                <w:b/>
                <w:bCs/>
                <w:color w:val="000000" w:themeColor="text1"/>
                <w:lang w:val="vi-VN"/>
              </w:rPr>
              <w:t xml:space="preserve"> Chữ</w:t>
            </w:r>
            <w:bookmarkEnd w:id="12"/>
            <w:bookmarkEnd w:id="13"/>
          </w:p>
        </w:tc>
      </w:tr>
      <w:tr w:rsidR="00AF6FAB" w:rsidRPr="00D435DE" w14:paraId="5F9AEDBD" w14:textId="77777777" w:rsidTr="00C822E9">
        <w:trPr>
          <w:trHeight w:val="567"/>
        </w:trPr>
        <w:tc>
          <w:tcPr>
            <w:tcW w:w="465" w:type="pct"/>
            <w:vAlign w:val="center"/>
          </w:tcPr>
          <w:p w14:paraId="6B2CB439" w14:textId="77777777" w:rsidR="00AF6FAB" w:rsidRPr="00D435DE" w:rsidRDefault="00AF6FAB" w:rsidP="00AF6FAB">
            <w:pPr>
              <w:jc w:val="center"/>
              <w:rPr>
                <w:b/>
                <w:bCs/>
                <w:color w:val="000000" w:themeColor="text1"/>
                <w:lang w:val="vi"/>
              </w:rPr>
            </w:pPr>
            <w:bookmarkStart w:id="14" w:name="_Toc119015192"/>
            <w:bookmarkStart w:id="15" w:name="_Toc119512812"/>
            <w:r w:rsidRPr="005E5618">
              <w:rPr>
                <w:b/>
                <w:bCs/>
                <w:lang w:val="vi"/>
              </w:rPr>
              <w:t>1</w:t>
            </w:r>
            <w:bookmarkEnd w:id="14"/>
            <w:bookmarkEnd w:id="15"/>
          </w:p>
        </w:tc>
        <w:tc>
          <w:tcPr>
            <w:tcW w:w="905" w:type="pct"/>
            <w:vAlign w:val="center"/>
          </w:tcPr>
          <w:p w14:paraId="2D0AE3F9" w14:textId="77777777" w:rsidR="00AF6FAB" w:rsidRPr="00D435DE" w:rsidRDefault="00AF6FAB" w:rsidP="00AF6FAB">
            <w:pPr>
              <w:jc w:val="center"/>
              <w:rPr>
                <w:b/>
                <w:bCs/>
                <w:color w:val="000000" w:themeColor="text1"/>
              </w:rPr>
            </w:pPr>
            <w:r w:rsidRPr="005E5618">
              <w:rPr>
                <w:b/>
                <w:bCs/>
              </w:rPr>
              <w:t>1771040029</w:t>
            </w:r>
          </w:p>
        </w:tc>
        <w:tc>
          <w:tcPr>
            <w:tcW w:w="1614" w:type="pct"/>
            <w:vAlign w:val="center"/>
          </w:tcPr>
          <w:p w14:paraId="15D88547" w14:textId="77777777" w:rsidR="00AF6FAB" w:rsidRPr="00D435DE" w:rsidRDefault="00AF6FAB" w:rsidP="00AF6FAB">
            <w:pPr>
              <w:jc w:val="left"/>
              <w:rPr>
                <w:b/>
                <w:bCs/>
                <w:color w:val="000000" w:themeColor="text1"/>
              </w:rPr>
            </w:pPr>
            <w:r w:rsidRPr="005E5618">
              <w:rPr>
                <w:b/>
                <w:bCs/>
              </w:rPr>
              <w:t>Lưu Thanh Tùng</w:t>
            </w:r>
          </w:p>
        </w:tc>
        <w:tc>
          <w:tcPr>
            <w:tcW w:w="799" w:type="pct"/>
            <w:vAlign w:val="center"/>
          </w:tcPr>
          <w:p w14:paraId="2E7DA2A7" w14:textId="77777777" w:rsidR="00AF6FAB" w:rsidRPr="00D435DE" w:rsidRDefault="00AF6FAB" w:rsidP="00AF6FAB">
            <w:pPr>
              <w:jc w:val="left"/>
              <w:rPr>
                <w:b/>
                <w:bCs/>
                <w:color w:val="000000" w:themeColor="text1"/>
              </w:rPr>
            </w:pPr>
            <w:r w:rsidRPr="005E5618">
              <w:rPr>
                <w:b/>
                <w:bCs/>
              </w:rPr>
              <w:t>04/11/2001</w:t>
            </w:r>
          </w:p>
        </w:tc>
        <w:tc>
          <w:tcPr>
            <w:tcW w:w="612" w:type="pct"/>
            <w:vAlign w:val="center"/>
          </w:tcPr>
          <w:p w14:paraId="24D59A71" w14:textId="77777777" w:rsidR="00AF6FAB" w:rsidRPr="00D435DE" w:rsidRDefault="00AF6FAB" w:rsidP="00AF6FAB">
            <w:pPr>
              <w:jc w:val="left"/>
              <w:rPr>
                <w:color w:val="000000" w:themeColor="text1"/>
                <w:lang w:val="vi"/>
              </w:rPr>
            </w:pPr>
          </w:p>
        </w:tc>
        <w:tc>
          <w:tcPr>
            <w:tcW w:w="605" w:type="pct"/>
            <w:vAlign w:val="center"/>
          </w:tcPr>
          <w:p w14:paraId="31929640" w14:textId="77777777" w:rsidR="00AF6FAB" w:rsidRPr="00D435DE" w:rsidRDefault="00AF6FAB" w:rsidP="00AF6FAB">
            <w:pPr>
              <w:jc w:val="left"/>
              <w:rPr>
                <w:color w:val="000000" w:themeColor="text1"/>
                <w:lang w:val="vi"/>
              </w:rPr>
            </w:pPr>
          </w:p>
        </w:tc>
      </w:tr>
      <w:tr w:rsidR="007123AF" w:rsidRPr="00D435DE" w14:paraId="1DAA5D15" w14:textId="77777777" w:rsidTr="00C822E9">
        <w:trPr>
          <w:trHeight w:val="567"/>
        </w:trPr>
        <w:tc>
          <w:tcPr>
            <w:tcW w:w="465" w:type="pct"/>
            <w:vAlign w:val="center"/>
          </w:tcPr>
          <w:p w14:paraId="72182DAC" w14:textId="2BC1C10D" w:rsidR="007123AF" w:rsidRPr="007123AF" w:rsidRDefault="007123AF" w:rsidP="00AF6FAB">
            <w:pPr>
              <w:jc w:val="center"/>
              <w:rPr>
                <w:b/>
                <w:bCs/>
              </w:rPr>
            </w:pPr>
            <w:r>
              <w:rPr>
                <w:b/>
                <w:bCs/>
              </w:rPr>
              <w:t>2</w:t>
            </w:r>
          </w:p>
        </w:tc>
        <w:tc>
          <w:tcPr>
            <w:tcW w:w="905" w:type="pct"/>
            <w:vAlign w:val="center"/>
          </w:tcPr>
          <w:p w14:paraId="249D0F0E" w14:textId="018561FF" w:rsidR="007123AF" w:rsidRPr="005E5618" w:rsidRDefault="007123AF" w:rsidP="00AF6FAB">
            <w:pPr>
              <w:jc w:val="center"/>
              <w:rPr>
                <w:b/>
                <w:bCs/>
              </w:rPr>
            </w:pPr>
            <w:r>
              <w:rPr>
                <w:b/>
                <w:bCs/>
              </w:rPr>
              <w:t>1771040014</w:t>
            </w:r>
          </w:p>
        </w:tc>
        <w:tc>
          <w:tcPr>
            <w:tcW w:w="1614" w:type="pct"/>
            <w:vAlign w:val="center"/>
          </w:tcPr>
          <w:p w14:paraId="38575165" w14:textId="30032945" w:rsidR="007123AF" w:rsidRPr="005E5618" w:rsidRDefault="007123AF" w:rsidP="00AF6FAB">
            <w:pPr>
              <w:jc w:val="left"/>
              <w:rPr>
                <w:b/>
                <w:bCs/>
              </w:rPr>
            </w:pPr>
            <w:r>
              <w:rPr>
                <w:b/>
                <w:bCs/>
              </w:rPr>
              <w:t>Nguyễn Thị Liên Hoàn</w:t>
            </w:r>
          </w:p>
        </w:tc>
        <w:tc>
          <w:tcPr>
            <w:tcW w:w="799" w:type="pct"/>
            <w:vAlign w:val="center"/>
          </w:tcPr>
          <w:p w14:paraId="08DA6A35" w14:textId="6A16F6A1" w:rsidR="007123AF" w:rsidRPr="005E5618" w:rsidRDefault="007123AF" w:rsidP="00AF6FAB">
            <w:pPr>
              <w:jc w:val="left"/>
              <w:rPr>
                <w:b/>
                <w:bCs/>
              </w:rPr>
            </w:pPr>
            <w:r>
              <w:rPr>
                <w:b/>
                <w:bCs/>
              </w:rPr>
              <w:t>12/12/2005</w:t>
            </w:r>
          </w:p>
        </w:tc>
        <w:tc>
          <w:tcPr>
            <w:tcW w:w="612" w:type="pct"/>
            <w:vAlign w:val="center"/>
          </w:tcPr>
          <w:p w14:paraId="3E2936EA" w14:textId="77777777" w:rsidR="007123AF" w:rsidRPr="00D435DE" w:rsidRDefault="007123AF" w:rsidP="00AF6FAB">
            <w:pPr>
              <w:jc w:val="left"/>
              <w:rPr>
                <w:color w:val="000000" w:themeColor="text1"/>
                <w:lang w:val="vi"/>
              </w:rPr>
            </w:pPr>
          </w:p>
        </w:tc>
        <w:tc>
          <w:tcPr>
            <w:tcW w:w="605" w:type="pct"/>
            <w:vAlign w:val="center"/>
          </w:tcPr>
          <w:p w14:paraId="4E2C89AC" w14:textId="77777777" w:rsidR="007123AF" w:rsidRPr="00D435DE" w:rsidRDefault="007123AF" w:rsidP="00AF6FAB">
            <w:pPr>
              <w:jc w:val="left"/>
              <w:rPr>
                <w:color w:val="000000" w:themeColor="text1"/>
                <w:lang w:val="vi"/>
              </w:rPr>
            </w:pPr>
          </w:p>
        </w:tc>
      </w:tr>
      <w:tr w:rsidR="007123AF" w:rsidRPr="00D435DE" w14:paraId="23C83D54" w14:textId="77777777" w:rsidTr="00C822E9">
        <w:trPr>
          <w:trHeight w:val="567"/>
        </w:trPr>
        <w:tc>
          <w:tcPr>
            <w:tcW w:w="465" w:type="pct"/>
            <w:vAlign w:val="center"/>
          </w:tcPr>
          <w:p w14:paraId="6D1DDDAD" w14:textId="53E5801A" w:rsidR="007123AF" w:rsidRDefault="007123AF" w:rsidP="00AF6FAB">
            <w:pPr>
              <w:jc w:val="center"/>
              <w:rPr>
                <w:b/>
                <w:bCs/>
              </w:rPr>
            </w:pPr>
            <w:r>
              <w:rPr>
                <w:b/>
                <w:bCs/>
              </w:rPr>
              <w:t>3</w:t>
            </w:r>
          </w:p>
        </w:tc>
        <w:tc>
          <w:tcPr>
            <w:tcW w:w="905" w:type="pct"/>
            <w:vAlign w:val="center"/>
          </w:tcPr>
          <w:p w14:paraId="2DCE23FE" w14:textId="36D06718" w:rsidR="007123AF" w:rsidRDefault="007123AF" w:rsidP="00AF6FAB">
            <w:pPr>
              <w:jc w:val="center"/>
              <w:rPr>
                <w:b/>
                <w:bCs/>
              </w:rPr>
            </w:pPr>
            <w:r>
              <w:rPr>
                <w:b/>
                <w:bCs/>
              </w:rPr>
              <w:t>1771040002</w:t>
            </w:r>
          </w:p>
        </w:tc>
        <w:tc>
          <w:tcPr>
            <w:tcW w:w="1614" w:type="pct"/>
            <w:vAlign w:val="center"/>
          </w:tcPr>
          <w:p w14:paraId="5847A1B6" w14:textId="10086584" w:rsidR="007123AF" w:rsidRDefault="007123AF" w:rsidP="00AF6FAB">
            <w:pPr>
              <w:jc w:val="left"/>
              <w:rPr>
                <w:b/>
                <w:bCs/>
              </w:rPr>
            </w:pPr>
            <w:r>
              <w:rPr>
                <w:b/>
                <w:bCs/>
              </w:rPr>
              <w:t>Nguyễn Hoàng Anh</w:t>
            </w:r>
          </w:p>
        </w:tc>
        <w:tc>
          <w:tcPr>
            <w:tcW w:w="799" w:type="pct"/>
            <w:vAlign w:val="center"/>
          </w:tcPr>
          <w:p w14:paraId="4F13A62C" w14:textId="52CC1594" w:rsidR="007123AF" w:rsidRPr="005E5618" w:rsidRDefault="007123AF" w:rsidP="00AF6FAB">
            <w:pPr>
              <w:jc w:val="left"/>
              <w:rPr>
                <w:b/>
                <w:bCs/>
              </w:rPr>
            </w:pPr>
            <w:r>
              <w:rPr>
                <w:b/>
                <w:bCs/>
              </w:rPr>
              <w:t>01/12/2005</w:t>
            </w:r>
          </w:p>
        </w:tc>
        <w:tc>
          <w:tcPr>
            <w:tcW w:w="612" w:type="pct"/>
            <w:vAlign w:val="center"/>
          </w:tcPr>
          <w:p w14:paraId="3FDAC4C5" w14:textId="77777777" w:rsidR="007123AF" w:rsidRPr="00D435DE" w:rsidRDefault="007123AF" w:rsidP="00AF6FAB">
            <w:pPr>
              <w:jc w:val="left"/>
              <w:rPr>
                <w:color w:val="000000" w:themeColor="text1"/>
                <w:lang w:val="vi"/>
              </w:rPr>
            </w:pPr>
          </w:p>
        </w:tc>
        <w:tc>
          <w:tcPr>
            <w:tcW w:w="605" w:type="pct"/>
            <w:vAlign w:val="center"/>
          </w:tcPr>
          <w:p w14:paraId="46BB8ACA" w14:textId="77777777" w:rsidR="007123AF" w:rsidRPr="00D435DE" w:rsidRDefault="007123AF" w:rsidP="00AF6FAB">
            <w:pPr>
              <w:jc w:val="left"/>
              <w:rPr>
                <w:color w:val="000000" w:themeColor="text1"/>
                <w:lang w:val="vi"/>
              </w:rPr>
            </w:pPr>
          </w:p>
        </w:tc>
      </w:tr>
    </w:tbl>
    <w:p w14:paraId="559F595B" w14:textId="77777777" w:rsidR="0061787A" w:rsidRPr="00D435DE" w:rsidRDefault="00D57E75" w:rsidP="004762F1">
      <w:pPr>
        <w:widowControl/>
        <w:tabs>
          <w:tab w:val="left" w:pos="4230"/>
          <w:tab w:val="center" w:pos="5114"/>
        </w:tabs>
        <w:spacing w:before="240" w:after="120"/>
        <w:rPr>
          <w:color w:val="000000" w:themeColor="text1"/>
          <w:szCs w:val="26"/>
          <w:lang w:val="vi-VN"/>
          <w14:ligatures w14:val="none"/>
        </w:rPr>
      </w:pPr>
      <w:r w:rsidRPr="00D435DE">
        <w:rPr>
          <w:b/>
          <w:bCs/>
          <w:color w:val="000000" w:themeColor="text1"/>
          <w:szCs w:val="26"/>
          <w14:ligatures w14:val="none"/>
        </w:rPr>
        <w:t xml:space="preserve">     </w:t>
      </w:r>
      <w:r w:rsidR="00AC2786" w:rsidRPr="00D435DE">
        <w:rPr>
          <w:b/>
          <w:bCs/>
          <w:color w:val="000000" w:themeColor="text1"/>
          <w:szCs w:val="26"/>
          <w14:ligatures w14:val="none"/>
        </w:rPr>
        <w:t>CÁN BỘ CHẤM THI</w:t>
      </w:r>
      <w:r w:rsidR="00912EC2" w:rsidRPr="00D435DE">
        <w:rPr>
          <w:b/>
          <w:bCs/>
          <w:color w:val="000000" w:themeColor="text1"/>
          <w:szCs w:val="26"/>
          <w14:ligatures w14:val="none"/>
        </w:rPr>
        <w:t xml:space="preserve"> 1                                           </w:t>
      </w:r>
      <w:r w:rsidR="00986361" w:rsidRPr="00D435DE">
        <w:rPr>
          <w:b/>
          <w:bCs/>
          <w:color w:val="000000" w:themeColor="text1"/>
          <w:szCs w:val="26"/>
          <w14:ligatures w14:val="none"/>
        </w:rPr>
        <w:t xml:space="preserve"> </w:t>
      </w:r>
      <w:r w:rsidR="00912EC2" w:rsidRPr="00D435DE">
        <w:rPr>
          <w:b/>
          <w:bCs/>
          <w:color w:val="000000" w:themeColor="text1"/>
          <w:szCs w:val="26"/>
          <w14:ligatures w14:val="none"/>
        </w:rPr>
        <w:t>CÁN BỘ CHẤM THI 2</w:t>
      </w:r>
    </w:p>
    <w:p w14:paraId="5D33CEE6" w14:textId="77777777" w:rsidR="0061787A" w:rsidRPr="00D435DE" w:rsidRDefault="0061787A" w:rsidP="0061787A">
      <w:pPr>
        <w:jc w:val="center"/>
        <w:rPr>
          <w:b/>
          <w:bCs/>
          <w:color w:val="000000" w:themeColor="text1"/>
          <w:sz w:val="28"/>
          <w:szCs w:val="28"/>
          <w14:ligatures w14:val="none"/>
        </w:rPr>
      </w:pPr>
    </w:p>
    <w:p w14:paraId="27953B67" w14:textId="77777777" w:rsidR="0061787A" w:rsidRPr="00D435DE" w:rsidRDefault="0061787A" w:rsidP="0061787A">
      <w:pPr>
        <w:jc w:val="center"/>
        <w:rPr>
          <w:b/>
          <w:bCs/>
          <w:color w:val="000000" w:themeColor="text1"/>
          <w:sz w:val="28"/>
          <w:szCs w:val="28"/>
          <w14:ligatures w14:val="none"/>
        </w:rPr>
      </w:pPr>
    </w:p>
    <w:p w14:paraId="23149CD6" w14:textId="77777777" w:rsidR="0061787A" w:rsidRPr="00D435DE" w:rsidRDefault="0061787A" w:rsidP="0061787A">
      <w:pPr>
        <w:jc w:val="center"/>
        <w:rPr>
          <w:b/>
          <w:bCs/>
          <w:color w:val="000000" w:themeColor="text1"/>
          <w:sz w:val="28"/>
          <w:szCs w:val="28"/>
          <w14:ligatures w14:val="none"/>
        </w:rPr>
      </w:pPr>
    </w:p>
    <w:p w14:paraId="49B08249" w14:textId="77777777" w:rsidR="00210657" w:rsidRDefault="00210657" w:rsidP="00210657">
      <w:pPr>
        <w:rPr>
          <w:b/>
          <w:bCs/>
          <w:color w:val="000000" w:themeColor="text1"/>
          <w:sz w:val="28"/>
          <w:szCs w:val="28"/>
          <w14:ligatures w14:val="none"/>
        </w:rPr>
      </w:pPr>
    </w:p>
    <w:p w14:paraId="2ABC7A65" w14:textId="77777777" w:rsidR="00CA3095" w:rsidRDefault="00CA3095" w:rsidP="00CA3095">
      <w:pPr>
        <w:pStyle w:val="MCLC"/>
      </w:pPr>
      <w:bookmarkStart w:id="16" w:name="_Toc162069460"/>
      <w:r>
        <w:lastRenderedPageBreak/>
        <w:t>MỤC LỤC</w:t>
      </w:r>
      <w:bookmarkEnd w:id="16"/>
    </w:p>
    <w:sdt>
      <w:sdtPr>
        <w:rPr>
          <w:rFonts w:ascii="Times New Roman" w:eastAsia="Times New Roman" w:hAnsi="Times New Roman" w:cs="Times New Roman"/>
          <w:color w:val="auto"/>
          <w:sz w:val="26"/>
          <w:szCs w:val="24"/>
          <w14:ligatures w14:val="standardContextual"/>
        </w:rPr>
        <w:id w:val="464168801"/>
        <w:docPartObj>
          <w:docPartGallery w:val="Table of Contents"/>
          <w:docPartUnique/>
        </w:docPartObj>
      </w:sdtPr>
      <w:sdtEndPr>
        <w:rPr>
          <w:b/>
          <w:bCs/>
          <w:noProof/>
        </w:rPr>
      </w:sdtEndPr>
      <w:sdtContent>
        <w:p w14:paraId="38C6B8E8" w14:textId="5EAF988D" w:rsidR="00660DCE" w:rsidRDefault="00660DCE">
          <w:pPr>
            <w:pStyle w:val="TOCHeading"/>
          </w:pPr>
        </w:p>
        <w:p w14:paraId="48FC646F" w14:textId="58901B8F" w:rsidR="00660DCE" w:rsidRDefault="00660DCE">
          <w:pPr>
            <w:pStyle w:val="TOC1"/>
            <w:tabs>
              <w:tab w:val="right" w:leader="dot" w:pos="8778"/>
            </w:tabs>
            <w:rPr>
              <w:rFonts w:asciiTheme="minorHAnsi" w:eastAsiaTheme="minorEastAsia" w:hAnsiTheme="minorHAnsi" w:cstheme="minorBidi"/>
              <w:noProof/>
              <w:kern w:val="2"/>
              <w:sz w:val="24"/>
              <w:lang w:val="vi-VN" w:eastAsia="vi-VN"/>
            </w:rPr>
          </w:pPr>
          <w:r>
            <w:fldChar w:fldCharType="begin"/>
          </w:r>
          <w:r>
            <w:instrText xml:space="preserve"> TOC \o "1-3" \h \z \u </w:instrText>
          </w:r>
          <w:r>
            <w:fldChar w:fldCharType="separate"/>
          </w:r>
          <w:hyperlink w:anchor="_Toc162069460" w:history="1">
            <w:r w:rsidRPr="004123B6">
              <w:rPr>
                <w:rStyle w:val="Hyperlink"/>
                <w:noProof/>
              </w:rPr>
              <w:t>MỤC LỤC</w:t>
            </w:r>
            <w:r>
              <w:rPr>
                <w:noProof/>
                <w:webHidden/>
              </w:rPr>
              <w:tab/>
            </w:r>
            <w:r>
              <w:rPr>
                <w:noProof/>
                <w:webHidden/>
              </w:rPr>
              <w:fldChar w:fldCharType="begin"/>
            </w:r>
            <w:r>
              <w:rPr>
                <w:noProof/>
                <w:webHidden/>
              </w:rPr>
              <w:instrText xml:space="preserve"> PAGEREF _Toc162069460 \h </w:instrText>
            </w:r>
            <w:r>
              <w:rPr>
                <w:noProof/>
                <w:webHidden/>
              </w:rPr>
            </w:r>
            <w:r>
              <w:rPr>
                <w:noProof/>
                <w:webHidden/>
              </w:rPr>
              <w:fldChar w:fldCharType="separate"/>
            </w:r>
            <w:r>
              <w:rPr>
                <w:noProof/>
                <w:webHidden/>
              </w:rPr>
              <w:t>3</w:t>
            </w:r>
            <w:r>
              <w:rPr>
                <w:noProof/>
                <w:webHidden/>
              </w:rPr>
              <w:fldChar w:fldCharType="end"/>
            </w:r>
          </w:hyperlink>
        </w:p>
        <w:p w14:paraId="15A5E452" w14:textId="41E7ABD8" w:rsidR="00660DCE" w:rsidRDefault="00000000">
          <w:pPr>
            <w:pStyle w:val="TOC1"/>
            <w:tabs>
              <w:tab w:val="right" w:leader="dot" w:pos="8778"/>
            </w:tabs>
            <w:rPr>
              <w:rFonts w:asciiTheme="minorHAnsi" w:eastAsiaTheme="minorEastAsia" w:hAnsiTheme="minorHAnsi" w:cstheme="minorBidi"/>
              <w:noProof/>
              <w:kern w:val="2"/>
              <w:sz w:val="24"/>
              <w:lang w:val="vi-VN" w:eastAsia="vi-VN"/>
            </w:rPr>
          </w:pPr>
          <w:hyperlink w:anchor="_Toc162069461" w:history="1">
            <w:r w:rsidR="00660DCE" w:rsidRPr="004123B6">
              <w:rPr>
                <w:rStyle w:val="Hyperlink"/>
                <w:noProof/>
              </w:rPr>
              <w:t>DANH MỤC  TỪ VIẾT TẮT</w:t>
            </w:r>
            <w:r w:rsidR="00660DCE">
              <w:rPr>
                <w:noProof/>
                <w:webHidden/>
              </w:rPr>
              <w:tab/>
            </w:r>
            <w:r w:rsidR="00660DCE">
              <w:rPr>
                <w:noProof/>
                <w:webHidden/>
              </w:rPr>
              <w:fldChar w:fldCharType="begin"/>
            </w:r>
            <w:r w:rsidR="00660DCE">
              <w:rPr>
                <w:noProof/>
                <w:webHidden/>
              </w:rPr>
              <w:instrText xml:space="preserve"> PAGEREF _Toc162069461 \h </w:instrText>
            </w:r>
            <w:r w:rsidR="00660DCE">
              <w:rPr>
                <w:noProof/>
                <w:webHidden/>
              </w:rPr>
            </w:r>
            <w:r w:rsidR="00660DCE">
              <w:rPr>
                <w:noProof/>
                <w:webHidden/>
              </w:rPr>
              <w:fldChar w:fldCharType="separate"/>
            </w:r>
            <w:r w:rsidR="00660DCE">
              <w:rPr>
                <w:noProof/>
                <w:webHidden/>
              </w:rPr>
              <w:t>4</w:t>
            </w:r>
            <w:r w:rsidR="00660DCE">
              <w:rPr>
                <w:noProof/>
                <w:webHidden/>
              </w:rPr>
              <w:fldChar w:fldCharType="end"/>
            </w:r>
          </w:hyperlink>
        </w:p>
        <w:p w14:paraId="1834EA25" w14:textId="256039CF" w:rsidR="00660DCE" w:rsidRDefault="00000000">
          <w:pPr>
            <w:pStyle w:val="TOC1"/>
            <w:tabs>
              <w:tab w:val="right" w:leader="dot" w:pos="8778"/>
            </w:tabs>
            <w:rPr>
              <w:rFonts w:asciiTheme="minorHAnsi" w:eastAsiaTheme="minorEastAsia" w:hAnsiTheme="minorHAnsi" w:cstheme="minorBidi"/>
              <w:noProof/>
              <w:kern w:val="2"/>
              <w:sz w:val="24"/>
              <w:lang w:val="vi-VN" w:eastAsia="vi-VN"/>
            </w:rPr>
          </w:pPr>
          <w:hyperlink w:anchor="_Toc162069462" w:history="1">
            <w:r w:rsidR="00660DCE" w:rsidRPr="004123B6">
              <w:rPr>
                <w:rStyle w:val="Hyperlink"/>
                <w:noProof/>
              </w:rPr>
              <w:t>DANH MỤC HÌNH ẢNH THAM KHẢO</w:t>
            </w:r>
            <w:r w:rsidR="00660DCE">
              <w:rPr>
                <w:noProof/>
                <w:webHidden/>
              </w:rPr>
              <w:tab/>
            </w:r>
            <w:r w:rsidR="00660DCE">
              <w:rPr>
                <w:noProof/>
                <w:webHidden/>
              </w:rPr>
              <w:fldChar w:fldCharType="begin"/>
            </w:r>
            <w:r w:rsidR="00660DCE">
              <w:rPr>
                <w:noProof/>
                <w:webHidden/>
              </w:rPr>
              <w:instrText xml:space="preserve"> PAGEREF _Toc162069462 \h </w:instrText>
            </w:r>
            <w:r w:rsidR="00660DCE">
              <w:rPr>
                <w:noProof/>
                <w:webHidden/>
              </w:rPr>
            </w:r>
            <w:r w:rsidR="00660DCE">
              <w:rPr>
                <w:noProof/>
                <w:webHidden/>
              </w:rPr>
              <w:fldChar w:fldCharType="separate"/>
            </w:r>
            <w:r w:rsidR="00660DCE">
              <w:rPr>
                <w:noProof/>
                <w:webHidden/>
              </w:rPr>
              <w:t>5</w:t>
            </w:r>
            <w:r w:rsidR="00660DCE">
              <w:rPr>
                <w:noProof/>
                <w:webHidden/>
              </w:rPr>
              <w:fldChar w:fldCharType="end"/>
            </w:r>
          </w:hyperlink>
        </w:p>
        <w:p w14:paraId="41074470" w14:textId="5EBB6D27" w:rsidR="00660DCE" w:rsidRDefault="00000000">
          <w:pPr>
            <w:pStyle w:val="TOC1"/>
            <w:tabs>
              <w:tab w:val="right" w:leader="dot" w:pos="8778"/>
            </w:tabs>
            <w:rPr>
              <w:rFonts w:asciiTheme="minorHAnsi" w:eastAsiaTheme="minorEastAsia" w:hAnsiTheme="minorHAnsi" w:cstheme="minorBidi"/>
              <w:noProof/>
              <w:kern w:val="2"/>
              <w:sz w:val="24"/>
              <w:lang w:val="vi-VN" w:eastAsia="vi-VN"/>
            </w:rPr>
          </w:pPr>
          <w:hyperlink w:anchor="_Toc162069463" w:history="1">
            <w:r w:rsidR="00660DCE" w:rsidRPr="004123B6">
              <w:rPr>
                <w:rStyle w:val="Hyperlink"/>
                <w:noProof/>
              </w:rPr>
              <w:t>DANH MỤC BẢNG BIỂU THAM KHẢO</w:t>
            </w:r>
            <w:r w:rsidR="00660DCE">
              <w:rPr>
                <w:noProof/>
                <w:webHidden/>
              </w:rPr>
              <w:tab/>
            </w:r>
            <w:r w:rsidR="00660DCE">
              <w:rPr>
                <w:noProof/>
                <w:webHidden/>
              </w:rPr>
              <w:fldChar w:fldCharType="begin"/>
            </w:r>
            <w:r w:rsidR="00660DCE">
              <w:rPr>
                <w:noProof/>
                <w:webHidden/>
              </w:rPr>
              <w:instrText xml:space="preserve"> PAGEREF _Toc162069463 \h </w:instrText>
            </w:r>
            <w:r w:rsidR="00660DCE">
              <w:rPr>
                <w:noProof/>
                <w:webHidden/>
              </w:rPr>
            </w:r>
            <w:r w:rsidR="00660DCE">
              <w:rPr>
                <w:noProof/>
                <w:webHidden/>
              </w:rPr>
              <w:fldChar w:fldCharType="separate"/>
            </w:r>
            <w:r w:rsidR="00660DCE">
              <w:rPr>
                <w:noProof/>
                <w:webHidden/>
              </w:rPr>
              <w:t>6</w:t>
            </w:r>
            <w:r w:rsidR="00660DCE">
              <w:rPr>
                <w:noProof/>
                <w:webHidden/>
              </w:rPr>
              <w:fldChar w:fldCharType="end"/>
            </w:r>
          </w:hyperlink>
        </w:p>
        <w:p w14:paraId="4ED962F7" w14:textId="5F6F2209" w:rsidR="00660DCE" w:rsidRDefault="00000000">
          <w:pPr>
            <w:pStyle w:val="TOC1"/>
            <w:tabs>
              <w:tab w:val="right" w:leader="dot" w:pos="8778"/>
            </w:tabs>
            <w:rPr>
              <w:rFonts w:asciiTheme="minorHAnsi" w:eastAsiaTheme="minorEastAsia" w:hAnsiTheme="minorHAnsi" w:cstheme="minorBidi"/>
              <w:noProof/>
              <w:kern w:val="2"/>
              <w:sz w:val="24"/>
              <w:lang w:val="vi-VN" w:eastAsia="vi-VN"/>
            </w:rPr>
          </w:pPr>
          <w:hyperlink w:anchor="_Toc162069464" w:history="1">
            <w:r w:rsidR="00660DCE" w:rsidRPr="004123B6">
              <w:rPr>
                <w:rStyle w:val="Hyperlink"/>
                <w:noProof/>
              </w:rPr>
              <w:t>CHƯƠNG 1. GIỚI THIỆU VỀ TRANG WEB</w:t>
            </w:r>
            <w:r w:rsidR="00660DCE">
              <w:rPr>
                <w:noProof/>
                <w:webHidden/>
              </w:rPr>
              <w:tab/>
            </w:r>
            <w:r w:rsidR="00660DCE">
              <w:rPr>
                <w:noProof/>
                <w:webHidden/>
              </w:rPr>
              <w:fldChar w:fldCharType="begin"/>
            </w:r>
            <w:r w:rsidR="00660DCE">
              <w:rPr>
                <w:noProof/>
                <w:webHidden/>
              </w:rPr>
              <w:instrText xml:space="preserve"> PAGEREF _Toc162069464 \h </w:instrText>
            </w:r>
            <w:r w:rsidR="00660DCE">
              <w:rPr>
                <w:noProof/>
                <w:webHidden/>
              </w:rPr>
            </w:r>
            <w:r w:rsidR="00660DCE">
              <w:rPr>
                <w:noProof/>
                <w:webHidden/>
              </w:rPr>
              <w:fldChar w:fldCharType="separate"/>
            </w:r>
            <w:r w:rsidR="00660DCE">
              <w:rPr>
                <w:noProof/>
                <w:webHidden/>
              </w:rPr>
              <w:t>7</w:t>
            </w:r>
            <w:r w:rsidR="00660DCE">
              <w:rPr>
                <w:noProof/>
                <w:webHidden/>
              </w:rPr>
              <w:fldChar w:fldCharType="end"/>
            </w:r>
          </w:hyperlink>
        </w:p>
        <w:p w14:paraId="04B67540" w14:textId="18339FB7" w:rsidR="00660DCE" w:rsidRDefault="00000000">
          <w:pPr>
            <w:pStyle w:val="TOC1"/>
            <w:tabs>
              <w:tab w:val="right" w:leader="dot" w:pos="8778"/>
            </w:tabs>
            <w:rPr>
              <w:rFonts w:asciiTheme="minorHAnsi" w:eastAsiaTheme="minorEastAsia" w:hAnsiTheme="minorHAnsi" w:cstheme="minorBidi"/>
              <w:noProof/>
              <w:kern w:val="2"/>
              <w:sz w:val="24"/>
              <w:lang w:val="vi-VN" w:eastAsia="vi-VN"/>
            </w:rPr>
          </w:pPr>
          <w:hyperlink w:anchor="_Toc162069465" w:history="1">
            <w:r w:rsidR="00660DCE" w:rsidRPr="004123B6">
              <w:rPr>
                <w:rStyle w:val="Hyperlink"/>
                <w:noProof/>
              </w:rPr>
              <w:t>CHƯƠNG 2. CƠ SỞ LÝ THUYẾT</w:t>
            </w:r>
            <w:r w:rsidR="00660DCE">
              <w:rPr>
                <w:noProof/>
                <w:webHidden/>
              </w:rPr>
              <w:tab/>
            </w:r>
            <w:r w:rsidR="00660DCE">
              <w:rPr>
                <w:noProof/>
                <w:webHidden/>
              </w:rPr>
              <w:fldChar w:fldCharType="begin"/>
            </w:r>
            <w:r w:rsidR="00660DCE">
              <w:rPr>
                <w:noProof/>
                <w:webHidden/>
              </w:rPr>
              <w:instrText xml:space="preserve"> PAGEREF _Toc162069465 \h </w:instrText>
            </w:r>
            <w:r w:rsidR="00660DCE">
              <w:rPr>
                <w:noProof/>
                <w:webHidden/>
              </w:rPr>
            </w:r>
            <w:r w:rsidR="00660DCE">
              <w:rPr>
                <w:noProof/>
                <w:webHidden/>
              </w:rPr>
              <w:fldChar w:fldCharType="separate"/>
            </w:r>
            <w:r w:rsidR="00660DCE">
              <w:rPr>
                <w:noProof/>
                <w:webHidden/>
              </w:rPr>
              <w:t>11</w:t>
            </w:r>
            <w:r w:rsidR="00660DCE">
              <w:rPr>
                <w:noProof/>
                <w:webHidden/>
              </w:rPr>
              <w:fldChar w:fldCharType="end"/>
            </w:r>
          </w:hyperlink>
        </w:p>
        <w:p w14:paraId="66BCD1B8" w14:textId="1CFCFE6C" w:rsidR="00660DCE" w:rsidRDefault="00000000">
          <w:pPr>
            <w:pStyle w:val="TOC2"/>
            <w:tabs>
              <w:tab w:val="right" w:leader="dot" w:pos="8778"/>
            </w:tabs>
            <w:rPr>
              <w:rFonts w:asciiTheme="minorHAnsi" w:eastAsiaTheme="minorEastAsia" w:hAnsiTheme="minorHAnsi" w:cstheme="minorBidi"/>
              <w:noProof/>
              <w:kern w:val="2"/>
              <w:sz w:val="24"/>
              <w:lang w:val="vi-VN" w:eastAsia="vi-VN"/>
            </w:rPr>
          </w:pPr>
          <w:hyperlink w:anchor="_Toc162069466" w:history="1">
            <w:r w:rsidR="00660DCE" w:rsidRPr="004123B6">
              <w:rPr>
                <w:rStyle w:val="Hyperlink"/>
                <w:noProof/>
              </w:rPr>
              <w:t>2.1. LocalStorage</w:t>
            </w:r>
            <w:r w:rsidR="00660DCE">
              <w:rPr>
                <w:noProof/>
                <w:webHidden/>
              </w:rPr>
              <w:tab/>
            </w:r>
            <w:r w:rsidR="00660DCE">
              <w:rPr>
                <w:noProof/>
                <w:webHidden/>
              </w:rPr>
              <w:fldChar w:fldCharType="begin"/>
            </w:r>
            <w:r w:rsidR="00660DCE">
              <w:rPr>
                <w:noProof/>
                <w:webHidden/>
              </w:rPr>
              <w:instrText xml:space="preserve"> PAGEREF _Toc162069466 \h </w:instrText>
            </w:r>
            <w:r w:rsidR="00660DCE">
              <w:rPr>
                <w:noProof/>
                <w:webHidden/>
              </w:rPr>
            </w:r>
            <w:r w:rsidR="00660DCE">
              <w:rPr>
                <w:noProof/>
                <w:webHidden/>
              </w:rPr>
              <w:fldChar w:fldCharType="separate"/>
            </w:r>
            <w:r w:rsidR="00660DCE">
              <w:rPr>
                <w:noProof/>
                <w:webHidden/>
              </w:rPr>
              <w:t>11</w:t>
            </w:r>
            <w:r w:rsidR="00660DCE">
              <w:rPr>
                <w:noProof/>
                <w:webHidden/>
              </w:rPr>
              <w:fldChar w:fldCharType="end"/>
            </w:r>
          </w:hyperlink>
        </w:p>
        <w:p w14:paraId="74C665E5" w14:textId="1BF80B99" w:rsidR="00660DCE" w:rsidRDefault="00000000">
          <w:pPr>
            <w:pStyle w:val="TOC3"/>
            <w:tabs>
              <w:tab w:val="right" w:leader="dot" w:pos="8778"/>
            </w:tabs>
            <w:rPr>
              <w:rFonts w:asciiTheme="minorHAnsi" w:eastAsiaTheme="minorEastAsia" w:hAnsiTheme="minorHAnsi" w:cstheme="minorBidi"/>
              <w:noProof/>
              <w:kern w:val="2"/>
              <w:sz w:val="24"/>
              <w:lang w:val="vi-VN" w:eastAsia="vi-VN"/>
            </w:rPr>
          </w:pPr>
          <w:hyperlink w:anchor="_Toc162069467" w:history="1">
            <w:r w:rsidR="00660DCE" w:rsidRPr="004123B6">
              <w:rPr>
                <w:rStyle w:val="Hyperlink"/>
                <w:noProof/>
              </w:rPr>
              <w:t>2.1.1. localStorage.setItem(…)</w:t>
            </w:r>
            <w:r w:rsidR="00660DCE">
              <w:rPr>
                <w:noProof/>
                <w:webHidden/>
              </w:rPr>
              <w:tab/>
            </w:r>
            <w:r w:rsidR="00660DCE">
              <w:rPr>
                <w:noProof/>
                <w:webHidden/>
              </w:rPr>
              <w:fldChar w:fldCharType="begin"/>
            </w:r>
            <w:r w:rsidR="00660DCE">
              <w:rPr>
                <w:noProof/>
                <w:webHidden/>
              </w:rPr>
              <w:instrText xml:space="preserve"> PAGEREF _Toc162069467 \h </w:instrText>
            </w:r>
            <w:r w:rsidR="00660DCE">
              <w:rPr>
                <w:noProof/>
                <w:webHidden/>
              </w:rPr>
            </w:r>
            <w:r w:rsidR="00660DCE">
              <w:rPr>
                <w:noProof/>
                <w:webHidden/>
              </w:rPr>
              <w:fldChar w:fldCharType="separate"/>
            </w:r>
            <w:r w:rsidR="00660DCE">
              <w:rPr>
                <w:noProof/>
                <w:webHidden/>
              </w:rPr>
              <w:t>11</w:t>
            </w:r>
            <w:r w:rsidR="00660DCE">
              <w:rPr>
                <w:noProof/>
                <w:webHidden/>
              </w:rPr>
              <w:fldChar w:fldCharType="end"/>
            </w:r>
          </w:hyperlink>
        </w:p>
        <w:p w14:paraId="7A3FEB2A" w14:textId="62A06FAC" w:rsidR="00660DCE" w:rsidRDefault="00000000">
          <w:pPr>
            <w:pStyle w:val="TOC3"/>
            <w:tabs>
              <w:tab w:val="right" w:leader="dot" w:pos="8778"/>
            </w:tabs>
            <w:rPr>
              <w:rFonts w:asciiTheme="minorHAnsi" w:eastAsiaTheme="minorEastAsia" w:hAnsiTheme="minorHAnsi" w:cstheme="minorBidi"/>
              <w:noProof/>
              <w:kern w:val="2"/>
              <w:sz w:val="24"/>
              <w:lang w:val="vi-VN" w:eastAsia="vi-VN"/>
            </w:rPr>
          </w:pPr>
          <w:hyperlink w:anchor="_Toc162069468" w:history="1">
            <w:r w:rsidR="00660DCE" w:rsidRPr="004123B6">
              <w:rPr>
                <w:rStyle w:val="Hyperlink"/>
                <w:noProof/>
              </w:rPr>
              <w:t>2.1.2. localStorage.getItem(…)</w:t>
            </w:r>
            <w:r w:rsidR="00660DCE">
              <w:rPr>
                <w:noProof/>
                <w:webHidden/>
              </w:rPr>
              <w:tab/>
            </w:r>
            <w:r w:rsidR="00660DCE">
              <w:rPr>
                <w:noProof/>
                <w:webHidden/>
              </w:rPr>
              <w:fldChar w:fldCharType="begin"/>
            </w:r>
            <w:r w:rsidR="00660DCE">
              <w:rPr>
                <w:noProof/>
                <w:webHidden/>
              </w:rPr>
              <w:instrText xml:space="preserve"> PAGEREF _Toc162069468 \h </w:instrText>
            </w:r>
            <w:r w:rsidR="00660DCE">
              <w:rPr>
                <w:noProof/>
                <w:webHidden/>
              </w:rPr>
            </w:r>
            <w:r w:rsidR="00660DCE">
              <w:rPr>
                <w:noProof/>
                <w:webHidden/>
              </w:rPr>
              <w:fldChar w:fldCharType="separate"/>
            </w:r>
            <w:r w:rsidR="00660DCE">
              <w:rPr>
                <w:noProof/>
                <w:webHidden/>
              </w:rPr>
              <w:t>11</w:t>
            </w:r>
            <w:r w:rsidR="00660DCE">
              <w:rPr>
                <w:noProof/>
                <w:webHidden/>
              </w:rPr>
              <w:fldChar w:fldCharType="end"/>
            </w:r>
          </w:hyperlink>
        </w:p>
        <w:p w14:paraId="012D9689" w14:textId="4244AF16" w:rsidR="00660DCE" w:rsidRDefault="00000000">
          <w:pPr>
            <w:pStyle w:val="TOC2"/>
            <w:tabs>
              <w:tab w:val="right" w:leader="dot" w:pos="8778"/>
            </w:tabs>
            <w:rPr>
              <w:rFonts w:asciiTheme="minorHAnsi" w:eastAsiaTheme="minorEastAsia" w:hAnsiTheme="minorHAnsi" w:cstheme="minorBidi"/>
              <w:noProof/>
              <w:kern w:val="2"/>
              <w:sz w:val="24"/>
              <w:lang w:val="vi-VN" w:eastAsia="vi-VN"/>
            </w:rPr>
          </w:pPr>
          <w:hyperlink w:anchor="_Toc162069469" w:history="1">
            <w:r w:rsidR="00660DCE" w:rsidRPr="004123B6">
              <w:rPr>
                <w:rStyle w:val="Hyperlink"/>
                <w:noProof/>
              </w:rPr>
              <w:t>2.2. Javascript cơ bản</w:t>
            </w:r>
            <w:r w:rsidR="00660DCE">
              <w:rPr>
                <w:noProof/>
                <w:webHidden/>
              </w:rPr>
              <w:tab/>
            </w:r>
            <w:r w:rsidR="00660DCE">
              <w:rPr>
                <w:noProof/>
                <w:webHidden/>
              </w:rPr>
              <w:fldChar w:fldCharType="begin"/>
            </w:r>
            <w:r w:rsidR="00660DCE">
              <w:rPr>
                <w:noProof/>
                <w:webHidden/>
              </w:rPr>
              <w:instrText xml:space="preserve"> PAGEREF _Toc162069469 \h </w:instrText>
            </w:r>
            <w:r w:rsidR="00660DCE">
              <w:rPr>
                <w:noProof/>
                <w:webHidden/>
              </w:rPr>
            </w:r>
            <w:r w:rsidR="00660DCE">
              <w:rPr>
                <w:noProof/>
                <w:webHidden/>
              </w:rPr>
              <w:fldChar w:fldCharType="separate"/>
            </w:r>
            <w:r w:rsidR="00660DCE">
              <w:rPr>
                <w:noProof/>
                <w:webHidden/>
              </w:rPr>
              <w:t>12</w:t>
            </w:r>
            <w:r w:rsidR="00660DCE">
              <w:rPr>
                <w:noProof/>
                <w:webHidden/>
              </w:rPr>
              <w:fldChar w:fldCharType="end"/>
            </w:r>
          </w:hyperlink>
        </w:p>
        <w:p w14:paraId="4CF4A504" w14:textId="27248339" w:rsidR="00660DCE" w:rsidRDefault="00000000">
          <w:pPr>
            <w:pStyle w:val="TOC3"/>
            <w:tabs>
              <w:tab w:val="right" w:leader="dot" w:pos="8778"/>
            </w:tabs>
            <w:rPr>
              <w:rFonts w:asciiTheme="minorHAnsi" w:eastAsiaTheme="minorEastAsia" w:hAnsiTheme="minorHAnsi" w:cstheme="minorBidi"/>
              <w:noProof/>
              <w:kern w:val="2"/>
              <w:sz w:val="24"/>
              <w:lang w:val="vi-VN" w:eastAsia="vi-VN"/>
            </w:rPr>
          </w:pPr>
          <w:hyperlink w:anchor="_Toc162069470" w:history="1">
            <w:r w:rsidR="00660DCE" w:rsidRPr="004123B6">
              <w:rPr>
                <w:rStyle w:val="Hyperlink"/>
                <w:noProof/>
              </w:rPr>
              <w:t>2.2.1. Biến</w:t>
            </w:r>
            <w:r w:rsidR="00660DCE">
              <w:rPr>
                <w:noProof/>
                <w:webHidden/>
              </w:rPr>
              <w:tab/>
            </w:r>
            <w:r w:rsidR="00660DCE">
              <w:rPr>
                <w:noProof/>
                <w:webHidden/>
              </w:rPr>
              <w:fldChar w:fldCharType="begin"/>
            </w:r>
            <w:r w:rsidR="00660DCE">
              <w:rPr>
                <w:noProof/>
                <w:webHidden/>
              </w:rPr>
              <w:instrText xml:space="preserve"> PAGEREF _Toc162069470 \h </w:instrText>
            </w:r>
            <w:r w:rsidR="00660DCE">
              <w:rPr>
                <w:noProof/>
                <w:webHidden/>
              </w:rPr>
            </w:r>
            <w:r w:rsidR="00660DCE">
              <w:rPr>
                <w:noProof/>
                <w:webHidden/>
              </w:rPr>
              <w:fldChar w:fldCharType="separate"/>
            </w:r>
            <w:r w:rsidR="00660DCE">
              <w:rPr>
                <w:noProof/>
                <w:webHidden/>
              </w:rPr>
              <w:t>12</w:t>
            </w:r>
            <w:r w:rsidR="00660DCE">
              <w:rPr>
                <w:noProof/>
                <w:webHidden/>
              </w:rPr>
              <w:fldChar w:fldCharType="end"/>
            </w:r>
          </w:hyperlink>
        </w:p>
        <w:p w14:paraId="606B5A7A" w14:textId="7C5C3B49" w:rsidR="00660DCE" w:rsidRDefault="00000000">
          <w:pPr>
            <w:pStyle w:val="TOC3"/>
            <w:tabs>
              <w:tab w:val="right" w:leader="dot" w:pos="8778"/>
            </w:tabs>
            <w:rPr>
              <w:rFonts w:asciiTheme="minorHAnsi" w:eastAsiaTheme="minorEastAsia" w:hAnsiTheme="minorHAnsi" w:cstheme="minorBidi"/>
              <w:noProof/>
              <w:kern w:val="2"/>
              <w:sz w:val="24"/>
              <w:lang w:val="vi-VN" w:eastAsia="vi-VN"/>
            </w:rPr>
          </w:pPr>
          <w:hyperlink w:anchor="_Toc162069471" w:history="1">
            <w:r w:rsidR="00660DCE" w:rsidRPr="004123B6">
              <w:rPr>
                <w:rStyle w:val="Hyperlink"/>
                <w:noProof/>
              </w:rPr>
              <w:t>2.2.2. Vòng lặp</w:t>
            </w:r>
            <w:r w:rsidR="00660DCE">
              <w:rPr>
                <w:noProof/>
                <w:webHidden/>
              </w:rPr>
              <w:tab/>
            </w:r>
            <w:r w:rsidR="00660DCE">
              <w:rPr>
                <w:noProof/>
                <w:webHidden/>
              </w:rPr>
              <w:fldChar w:fldCharType="begin"/>
            </w:r>
            <w:r w:rsidR="00660DCE">
              <w:rPr>
                <w:noProof/>
                <w:webHidden/>
              </w:rPr>
              <w:instrText xml:space="preserve"> PAGEREF _Toc162069471 \h </w:instrText>
            </w:r>
            <w:r w:rsidR="00660DCE">
              <w:rPr>
                <w:noProof/>
                <w:webHidden/>
              </w:rPr>
            </w:r>
            <w:r w:rsidR="00660DCE">
              <w:rPr>
                <w:noProof/>
                <w:webHidden/>
              </w:rPr>
              <w:fldChar w:fldCharType="separate"/>
            </w:r>
            <w:r w:rsidR="00660DCE">
              <w:rPr>
                <w:noProof/>
                <w:webHidden/>
              </w:rPr>
              <w:t>12</w:t>
            </w:r>
            <w:r w:rsidR="00660DCE">
              <w:rPr>
                <w:noProof/>
                <w:webHidden/>
              </w:rPr>
              <w:fldChar w:fldCharType="end"/>
            </w:r>
          </w:hyperlink>
        </w:p>
        <w:p w14:paraId="117ADF54" w14:textId="553FD4A8" w:rsidR="00660DCE" w:rsidRDefault="00000000">
          <w:pPr>
            <w:pStyle w:val="TOC3"/>
            <w:tabs>
              <w:tab w:val="right" w:leader="dot" w:pos="8778"/>
            </w:tabs>
            <w:rPr>
              <w:rFonts w:asciiTheme="minorHAnsi" w:eastAsiaTheme="minorEastAsia" w:hAnsiTheme="minorHAnsi" w:cstheme="minorBidi"/>
              <w:noProof/>
              <w:kern w:val="2"/>
              <w:sz w:val="24"/>
              <w:lang w:val="vi-VN" w:eastAsia="vi-VN"/>
            </w:rPr>
          </w:pPr>
          <w:hyperlink w:anchor="_Toc162069472" w:history="1">
            <w:r w:rsidR="00660DCE" w:rsidRPr="004123B6">
              <w:rPr>
                <w:rStyle w:val="Hyperlink"/>
                <w:noProof/>
              </w:rPr>
              <w:t>2.2.3. Điều kiện rẽ nhánh</w:t>
            </w:r>
            <w:r w:rsidR="00660DCE">
              <w:rPr>
                <w:noProof/>
                <w:webHidden/>
              </w:rPr>
              <w:tab/>
            </w:r>
            <w:r w:rsidR="00660DCE">
              <w:rPr>
                <w:noProof/>
                <w:webHidden/>
              </w:rPr>
              <w:fldChar w:fldCharType="begin"/>
            </w:r>
            <w:r w:rsidR="00660DCE">
              <w:rPr>
                <w:noProof/>
                <w:webHidden/>
              </w:rPr>
              <w:instrText xml:space="preserve"> PAGEREF _Toc162069472 \h </w:instrText>
            </w:r>
            <w:r w:rsidR="00660DCE">
              <w:rPr>
                <w:noProof/>
                <w:webHidden/>
              </w:rPr>
            </w:r>
            <w:r w:rsidR="00660DCE">
              <w:rPr>
                <w:noProof/>
                <w:webHidden/>
              </w:rPr>
              <w:fldChar w:fldCharType="separate"/>
            </w:r>
            <w:r w:rsidR="00660DCE">
              <w:rPr>
                <w:noProof/>
                <w:webHidden/>
              </w:rPr>
              <w:t>13</w:t>
            </w:r>
            <w:r w:rsidR="00660DCE">
              <w:rPr>
                <w:noProof/>
                <w:webHidden/>
              </w:rPr>
              <w:fldChar w:fldCharType="end"/>
            </w:r>
          </w:hyperlink>
        </w:p>
        <w:p w14:paraId="31D6474C" w14:textId="60D9C805" w:rsidR="00660DCE" w:rsidRDefault="00000000">
          <w:pPr>
            <w:pStyle w:val="TOC2"/>
            <w:tabs>
              <w:tab w:val="right" w:leader="dot" w:pos="8778"/>
            </w:tabs>
            <w:rPr>
              <w:rFonts w:asciiTheme="minorHAnsi" w:eastAsiaTheme="minorEastAsia" w:hAnsiTheme="minorHAnsi" w:cstheme="minorBidi"/>
              <w:noProof/>
              <w:kern w:val="2"/>
              <w:sz w:val="24"/>
              <w:lang w:val="vi-VN" w:eastAsia="vi-VN"/>
            </w:rPr>
          </w:pPr>
          <w:hyperlink w:anchor="_Toc162069473" w:history="1">
            <w:r w:rsidR="00660DCE" w:rsidRPr="004123B6">
              <w:rPr>
                <w:rStyle w:val="Hyperlink"/>
                <w:noProof/>
              </w:rPr>
              <w:t>2.3. Dùng Javascript để chọn các phần tử trong DOM</w:t>
            </w:r>
            <w:r w:rsidR="00660DCE">
              <w:rPr>
                <w:noProof/>
                <w:webHidden/>
              </w:rPr>
              <w:tab/>
            </w:r>
            <w:r w:rsidR="00660DCE">
              <w:rPr>
                <w:noProof/>
                <w:webHidden/>
              </w:rPr>
              <w:fldChar w:fldCharType="begin"/>
            </w:r>
            <w:r w:rsidR="00660DCE">
              <w:rPr>
                <w:noProof/>
                <w:webHidden/>
              </w:rPr>
              <w:instrText xml:space="preserve"> PAGEREF _Toc162069473 \h </w:instrText>
            </w:r>
            <w:r w:rsidR="00660DCE">
              <w:rPr>
                <w:noProof/>
                <w:webHidden/>
              </w:rPr>
            </w:r>
            <w:r w:rsidR="00660DCE">
              <w:rPr>
                <w:noProof/>
                <w:webHidden/>
              </w:rPr>
              <w:fldChar w:fldCharType="separate"/>
            </w:r>
            <w:r w:rsidR="00660DCE">
              <w:rPr>
                <w:noProof/>
                <w:webHidden/>
              </w:rPr>
              <w:t>13</w:t>
            </w:r>
            <w:r w:rsidR="00660DCE">
              <w:rPr>
                <w:noProof/>
                <w:webHidden/>
              </w:rPr>
              <w:fldChar w:fldCharType="end"/>
            </w:r>
          </w:hyperlink>
        </w:p>
        <w:p w14:paraId="047A07C7" w14:textId="13B5BFFB" w:rsidR="00660DCE" w:rsidRDefault="00000000">
          <w:pPr>
            <w:pStyle w:val="TOC2"/>
            <w:tabs>
              <w:tab w:val="right" w:leader="dot" w:pos="8778"/>
            </w:tabs>
            <w:rPr>
              <w:rFonts w:asciiTheme="minorHAnsi" w:eastAsiaTheme="minorEastAsia" w:hAnsiTheme="minorHAnsi" w:cstheme="minorBidi"/>
              <w:noProof/>
              <w:kern w:val="2"/>
              <w:sz w:val="24"/>
              <w:lang w:val="vi-VN" w:eastAsia="vi-VN"/>
            </w:rPr>
          </w:pPr>
          <w:hyperlink w:anchor="_Toc162069474" w:history="1">
            <w:r w:rsidR="00660DCE" w:rsidRPr="004123B6">
              <w:rPr>
                <w:rStyle w:val="Hyperlink"/>
                <w:noProof/>
              </w:rPr>
              <w:t>2.4. Dùng Javascript để thiết lập một thuộc tính CSS cho một phần tử</w:t>
            </w:r>
            <w:r w:rsidR="00660DCE">
              <w:rPr>
                <w:noProof/>
                <w:webHidden/>
              </w:rPr>
              <w:tab/>
            </w:r>
            <w:r w:rsidR="00660DCE">
              <w:rPr>
                <w:noProof/>
                <w:webHidden/>
              </w:rPr>
              <w:fldChar w:fldCharType="begin"/>
            </w:r>
            <w:r w:rsidR="00660DCE">
              <w:rPr>
                <w:noProof/>
                <w:webHidden/>
              </w:rPr>
              <w:instrText xml:space="preserve"> PAGEREF _Toc162069474 \h </w:instrText>
            </w:r>
            <w:r w:rsidR="00660DCE">
              <w:rPr>
                <w:noProof/>
                <w:webHidden/>
              </w:rPr>
            </w:r>
            <w:r w:rsidR="00660DCE">
              <w:rPr>
                <w:noProof/>
                <w:webHidden/>
              </w:rPr>
              <w:fldChar w:fldCharType="separate"/>
            </w:r>
            <w:r w:rsidR="00660DCE">
              <w:rPr>
                <w:noProof/>
                <w:webHidden/>
              </w:rPr>
              <w:t>14</w:t>
            </w:r>
            <w:r w:rsidR="00660DCE">
              <w:rPr>
                <w:noProof/>
                <w:webHidden/>
              </w:rPr>
              <w:fldChar w:fldCharType="end"/>
            </w:r>
          </w:hyperlink>
        </w:p>
        <w:p w14:paraId="5889169D" w14:textId="0F7743C2" w:rsidR="00660DCE" w:rsidRDefault="00000000">
          <w:pPr>
            <w:pStyle w:val="TOC2"/>
            <w:tabs>
              <w:tab w:val="right" w:leader="dot" w:pos="8778"/>
            </w:tabs>
            <w:rPr>
              <w:rFonts w:asciiTheme="minorHAnsi" w:eastAsiaTheme="minorEastAsia" w:hAnsiTheme="minorHAnsi" w:cstheme="minorBidi"/>
              <w:noProof/>
              <w:kern w:val="2"/>
              <w:sz w:val="24"/>
              <w:lang w:val="vi-VN" w:eastAsia="vi-VN"/>
            </w:rPr>
          </w:pPr>
          <w:hyperlink w:anchor="_Toc162069475" w:history="1">
            <w:r w:rsidR="00660DCE" w:rsidRPr="004123B6">
              <w:rPr>
                <w:rStyle w:val="Hyperlink"/>
                <w:noProof/>
              </w:rPr>
              <w:t>2.5. Dùng Javascript để thiết lập một sự kiện cho một phần tử</w:t>
            </w:r>
            <w:r w:rsidR="00660DCE">
              <w:rPr>
                <w:noProof/>
                <w:webHidden/>
              </w:rPr>
              <w:tab/>
            </w:r>
            <w:r w:rsidR="00660DCE">
              <w:rPr>
                <w:noProof/>
                <w:webHidden/>
              </w:rPr>
              <w:fldChar w:fldCharType="begin"/>
            </w:r>
            <w:r w:rsidR="00660DCE">
              <w:rPr>
                <w:noProof/>
                <w:webHidden/>
              </w:rPr>
              <w:instrText xml:space="preserve"> PAGEREF _Toc162069475 \h </w:instrText>
            </w:r>
            <w:r w:rsidR="00660DCE">
              <w:rPr>
                <w:noProof/>
                <w:webHidden/>
              </w:rPr>
            </w:r>
            <w:r w:rsidR="00660DCE">
              <w:rPr>
                <w:noProof/>
                <w:webHidden/>
              </w:rPr>
              <w:fldChar w:fldCharType="separate"/>
            </w:r>
            <w:r w:rsidR="00660DCE">
              <w:rPr>
                <w:noProof/>
                <w:webHidden/>
              </w:rPr>
              <w:t>15</w:t>
            </w:r>
            <w:r w:rsidR="00660DCE">
              <w:rPr>
                <w:noProof/>
                <w:webHidden/>
              </w:rPr>
              <w:fldChar w:fldCharType="end"/>
            </w:r>
          </w:hyperlink>
        </w:p>
        <w:p w14:paraId="1E355D27" w14:textId="4842EDB9" w:rsidR="00660DCE" w:rsidRDefault="00000000">
          <w:pPr>
            <w:pStyle w:val="TOC2"/>
            <w:tabs>
              <w:tab w:val="right" w:leader="dot" w:pos="8778"/>
            </w:tabs>
            <w:rPr>
              <w:rFonts w:asciiTheme="minorHAnsi" w:eastAsiaTheme="minorEastAsia" w:hAnsiTheme="minorHAnsi" w:cstheme="minorBidi"/>
              <w:noProof/>
              <w:kern w:val="2"/>
              <w:sz w:val="24"/>
              <w:lang w:val="vi-VN" w:eastAsia="vi-VN"/>
            </w:rPr>
          </w:pPr>
          <w:hyperlink w:anchor="_Toc162069476" w:history="1">
            <w:r w:rsidR="00660DCE" w:rsidRPr="004123B6">
              <w:rPr>
                <w:rStyle w:val="Hyperlink"/>
                <w:noProof/>
              </w:rPr>
              <w:t>2.6. Tọa độ của một phần tử trong HTML</w:t>
            </w:r>
            <w:r w:rsidR="00660DCE">
              <w:rPr>
                <w:noProof/>
                <w:webHidden/>
              </w:rPr>
              <w:tab/>
            </w:r>
            <w:r w:rsidR="00660DCE">
              <w:rPr>
                <w:noProof/>
                <w:webHidden/>
              </w:rPr>
              <w:fldChar w:fldCharType="begin"/>
            </w:r>
            <w:r w:rsidR="00660DCE">
              <w:rPr>
                <w:noProof/>
                <w:webHidden/>
              </w:rPr>
              <w:instrText xml:space="preserve"> PAGEREF _Toc162069476 \h </w:instrText>
            </w:r>
            <w:r w:rsidR="00660DCE">
              <w:rPr>
                <w:noProof/>
                <w:webHidden/>
              </w:rPr>
            </w:r>
            <w:r w:rsidR="00660DCE">
              <w:rPr>
                <w:noProof/>
                <w:webHidden/>
              </w:rPr>
              <w:fldChar w:fldCharType="separate"/>
            </w:r>
            <w:r w:rsidR="00660DCE">
              <w:rPr>
                <w:noProof/>
                <w:webHidden/>
              </w:rPr>
              <w:t>15</w:t>
            </w:r>
            <w:r w:rsidR="00660DCE">
              <w:rPr>
                <w:noProof/>
                <w:webHidden/>
              </w:rPr>
              <w:fldChar w:fldCharType="end"/>
            </w:r>
          </w:hyperlink>
        </w:p>
        <w:p w14:paraId="00436C07" w14:textId="1C1AEF1B" w:rsidR="00660DCE" w:rsidRDefault="00000000">
          <w:pPr>
            <w:pStyle w:val="TOC1"/>
            <w:tabs>
              <w:tab w:val="right" w:leader="dot" w:pos="8778"/>
            </w:tabs>
            <w:rPr>
              <w:rFonts w:asciiTheme="minorHAnsi" w:eastAsiaTheme="minorEastAsia" w:hAnsiTheme="minorHAnsi" w:cstheme="minorBidi"/>
              <w:noProof/>
              <w:kern w:val="2"/>
              <w:sz w:val="24"/>
              <w:lang w:val="vi-VN" w:eastAsia="vi-VN"/>
            </w:rPr>
          </w:pPr>
          <w:hyperlink w:anchor="_Toc162069477" w:history="1">
            <w:r w:rsidR="00660DCE" w:rsidRPr="004123B6">
              <w:rPr>
                <w:rStyle w:val="Hyperlink"/>
                <w:noProof/>
              </w:rPr>
              <w:t>CHƯƠNG 3. QUÁ TRÌNH TẠO RA SẢN PHẨM</w:t>
            </w:r>
            <w:r w:rsidR="00660DCE">
              <w:rPr>
                <w:noProof/>
                <w:webHidden/>
              </w:rPr>
              <w:tab/>
            </w:r>
            <w:r w:rsidR="00660DCE">
              <w:rPr>
                <w:noProof/>
                <w:webHidden/>
              </w:rPr>
              <w:fldChar w:fldCharType="begin"/>
            </w:r>
            <w:r w:rsidR="00660DCE">
              <w:rPr>
                <w:noProof/>
                <w:webHidden/>
              </w:rPr>
              <w:instrText xml:space="preserve"> PAGEREF _Toc162069477 \h </w:instrText>
            </w:r>
            <w:r w:rsidR="00660DCE">
              <w:rPr>
                <w:noProof/>
                <w:webHidden/>
              </w:rPr>
            </w:r>
            <w:r w:rsidR="00660DCE">
              <w:rPr>
                <w:noProof/>
                <w:webHidden/>
              </w:rPr>
              <w:fldChar w:fldCharType="separate"/>
            </w:r>
            <w:r w:rsidR="00660DCE">
              <w:rPr>
                <w:noProof/>
                <w:webHidden/>
              </w:rPr>
              <w:t>17</w:t>
            </w:r>
            <w:r w:rsidR="00660DCE">
              <w:rPr>
                <w:noProof/>
                <w:webHidden/>
              </w:rPr>
              <w:fldChar w:fldCharType="end"/>
            </w:r>
          </w:hyperlink>
        </w:p>
        <w:p w14:paraId="3593E744" w14:textId="5ED1D422" w:rsidR="00660DCE" w:rsidRDefault="00000000">
          <w:pPr>
            <w:pStyle w:val="TOC2"/>
            <w:tabs>
              <w:tab w:val="right" w:leader="dot" w:pos="8778"/>
            </w:tabs>
            <w:rPr>
              <w:rFonts w:asciiTheme="minorHAnsi" w:eastAsiaTheme="minorEastAsia" w:hAnsiTheme="minorHAnsi" w:cstheme="minorBidi"/>
              <w:noProof/>
              <w:kern w:val="2"/>
              <w:sz w:val="24"/>
              <w:lang w:val="vi-VN" w:eastAsia="vi-VN"/>
            </w:rPr>
          </w:pPr>
          <w:hyperlink w:anchor="_Toc162069478" w:history="1">
            <w:r w:rsidR="00660DCE" w:rsidRPr="004123B6">
              <w:rPr>
                <w:rStyle w:val="Hyperlink"/>
                <w:noProof/>
              </w:rPr>
              <w:t>3.1. Trang thông tin liên hệ và phản hồi</w:t>
            </w:r>
            <w:r w:rsidR="00660DCE">
              <w:rPr>
                <w:noProof/>
                <w:webHidden/>
              </w:rPr>
              <w:tab/>
            </w:r>
            <w:r w:rsidR="00660DCE">
              <w:rPr>
                <w:noProof/>
                <w:webHidden/>
              </w:rPr>
              <w:fldChar w:fldCharType="begin"/>
            </w:r>
            <w:r w:rsidR="00660DCE">
              <w:rPr>
                <w:noProof/>
                <w:webHidden/>
              </w:rPr>
              <w:instrText xml:space="preserve"> PAGEREF _Toc162069478 \h </w:instrText>
            </w:r>
            <w:r w:rsidR="00660DCE">
              <w:rPr>
                <w:noProof/>
                <w:webHidden/>
              </w:rPr>
            </w:r>
            <w:r w:rsidR="00660DCE">
              <w:rPr>
                <w:noProof/>
                <w:webHidden/>
              </w:rPr>
              <w:fldChar w:fldCharType="separate"/>
            </w:r>
            <w:r w:rsidR="00660DCE">
              <w:rPr>
                <w:noProof/>
                <w:webHidden/>
              </w:rPr>
              <w:t>17</w:t>
            </w:r>
            <w:r w:rsidR="00660DCE">
              <w:rPr>
                <w:noProof/>
                <w:webHidden/>
              </w:rPr>
              <w:fldChar w:fldCharType="end"/>
            </w:r>
          </w:hyperlink>
        </w:p>
        <w:p w14:paraId="061BE151" w14:textId="2F16C3FE" w:rsidR="00660DCE" w:rsidRDefault="00000000">
          <w:pPr>
            <w:pStyle w:val="TOC2"/>
            <w:tabs>
              <w:tab w:val="right" w:leader="dot" w:pos="8778"/>
            </w:tabs>
            <w:rPr>
              <w:rFonts w:asciiTheme="minorHAnsi" w:eastAsiaTheme="minorEastAsia" w:hAnsiTheme="minorHAnsi" w:cstheme="minorBidi"/>
              <w:noProof/>
              <w:kern w:val="2"/>
              <w:sz w:val="24"/>
              <w:lang w:val="vi-VN" w:eastAsia="vi-VN"/>
            </w:rPr>
          </w:pPr>
          <w:hyperlink w:anchor="_Toc162069479" w:history="1">
            <w:r w:rsidR="00660DCE" w:rsidRPr="004123B6">
              <w:rPr>
                <w:rStyle w:val="Hyperlink"/>
                <w:noProof/>
              </w:rPr>
              <w:t>3.2.</w:t>
            </w:r>
            <w:r w:rsidR="00660DCE">
              <w:rPr>
                <w:noProof/>
                <w:webHidden/>
              </w:rPr>
              <w:tab/>
            </w:r>
            <w:r w:rsidR="00660DCE">
              <w:rPr>
                <w:noProof/>
                <w:webHidden/>
              </w:rPr>
              <w:fldChar w:fldCharType="begin"/>
            </w:r>
            <w:r w:rsidR="00660DCE">
              <w:rPr>
                <w:noProof/>
                <w:webHidden/>
              </w:rPr>
              <w:instrText xml:space="preserve"> PAGEREF _Toc162069479 \h </w:instrText>
            </w:r>
            <w:r w:rsidR="00660DCE">
              <w:rPr>
                <w:noProof/>
                <w:webHidden/>
              </w:rPr>
            </w:r>
            <w:r w:rsidR="00660DCE">
              <w:rPr>
                <w:noProof/>
                <w:webHidden/>
              </w:rPr>
              <w:fldChar w:fldCharType="separate"/>
            </w:r>
            <w:r w:rsidR="00660DCE">
              <w:rPr>
                <w:noProof/>
                <w:webHidden/>
              </w:rPr>
              <w:t>19</w:t>
            </w:r>
            <w:r w:rsidR="00660DCE">
              <w:rPr>
                <w:noProof/>
                <w:webHidden/>
              </w:rPr>
              <w:fldChar w:fldCharType="end"/>
            </w:r>
          </w:hyperlink>
        </w:p>
        <w:p w14:paraId="769F9878" w14:textId="010464CD" w:rsidR="00660DCE" w:rsidRDefault="00000000">
          <w:pPr>
            <w:pStyle w:val="TOC1"/>
            <w:tabs>
              <w:tab w:val="right" w:leader="dot" w:pos="8778"/>
            </w:tabs>
            <w:rPr>
              <w:rFonts w:asciiTheme="minorHAnsi" w:eastAsiaTheme="minorEastAsia" w:hAnsiTheme="minorHAnsi" w:cstheme="minorBidi"/>
              <w:noProof/>
              <w:kern w:val="2"/>
              <w:sz w:val="24"/>
              <w:lang w:val="vi-VN" w:eastAsia="vi-VN"/>
            </w:rPr>
          </w:pPr>
          <w:hyperlink w:anchor="_Toc162069480" w:history="1">
            <w:r w:rsidR="00660DCE" w:rsidRPr="004123B6">
              <w:rPr>
                <w:rStyle w:val="Hyperlink"/>
                <w:noProof/>
              </w:rPr>
              <w:t>CHƯƠNG 4. ĐỊNH HƯỚNG PHÁT TRIỂN SẢN PHẨM TRONG TƯƠNG LAI</w:t>
            </w:r>
            <w:r w:rsidR="00660DCE">
              <w:rPr>
                <w:noProof/>
                <w:webHidden/>
              </w:rPr>
              <w:tab/>
            </w:r>
            <w:r w:rsidR="00660DCE">
              <w:rPr>
                <w:noProof/>
                <w:webHidden/>
              </w:rPr>
              <w:fldChar w:fldCharType="begin"/>
            </w:r>
            <w:r w:rsidR="00660DCE">
              <w:rPr>
                <w:noProof/>
                <w:webHidden/>
              </w:rPr>
              <w:instrText xml:space="preserve"> PAGEREF _Toc162069480 \h </w:instrText>
            </w:r>
            <w:r w:rsidR="00660DCE">
              <w:rPr>
                <w:noProof/>
                <w:webHidden/>
              </w:rPr>
            </w:r>
            <w:r w:rsidR="00660DCE">
              <w:rPr>
                <w:noProof/>
                <w:webHidden/>
              </w:rPr>
              <w:fldChar w:fldCharType="separate"/>
            </w:r>
            <w:r w:rsidR="00660DCE">
              <w:rPr>
                <w:noProof/>
                <w:webHidden/>
              </w:rPr>
              <w:t>20</w:t>
            </w:r>
            <w:r w:rsidR="00660DCE">
              <w:rPr>
                <w:noProof/>
                <w:webHidden/>
              </w:rPr>
              <w:fldChar w:fldCharType="end"/>
            </w:r>
          </w:hyperlink>
        </w:p>
        <w:p w14:paraId="63A92EB3" w14:textId="7A0C6BE5" w:rsidR="00660DCE" w:rsidRDefault="00000000">
          <w:pPr>
            <w:pStyle w:val="TOC1"/>
            <w:tabs>
              <w:tab w:val="right" w:leader="dot" w:pos="8778"/>
            </w:tabs>
            <w:rPr>
              <w:rFonts w:asciiTheme="minorHAnsi" w:eastAsiaTheme="minorEastAsia" w:hAnsiTheme="minorHAnsi" w:cstheme="minorBidi"/>
              <w:noProof/>
              <w:kern w:val="2"/>
              <w:sz w:val="24"/>
              <w:lang w:val="vi-VN" w:eastAsia="vi-VN"/>
            </w:rPr>
          </w:pPr>
          <w:hyperlink w:anchor="_Toc162069481" w:history="1">
            <w:r w:rsidR="00660DCE" w:rsidRPr="004123B6">
              <w:rPr>
                <w:rStyle w:val="Hyperlink"/>
                <w:noProof/>
              </w:rPr>
              <w:t>PHỤ LỤC</w:t>
            </w:r>
            <w:r w:rsidR="00660DCE">
              <w:rPr>
                <w:noProof/>
                <w:webHidden/>
              </w:rPr>
              <w:tab/>
            </w:r>
            <w:r w:rsidR="00660DCE">
              <w:rPr>
                <w:noProof/>
                <w:webHidden/>
              </w:rPr>
              <w:fldChar w:fldCharType="begin"/>
            </w:r>
            <w:r w:rsidR="00660DCE">
              <w:rPr>
                <w:noProof/>
                <w:webHidden/>
              </w:rPr>
              <w:instrText xml:space="preserve"> PAGEREF _Toc162069481 \h </w:instrText>
            </w:r>
            <w:r w:rsidR="00660DCE">
              <w:rPr>
                <w:noProof/>
                <w:webHidden/>
              </w:rPr>
            </w:r>
            <w:r w:rsidR="00660DCE">
              <w:rPr>
                <w:noProof/>
                <w:webHidden/>
              </w:rPr>
              <w:fldChar w:fldCharType="separate"/>
            </w:r>
            <w:r w:rsidR="00660DCE">
              <w:rPr>
                <w:noProof/>
                <w:webHidden/>
              </w:rPr>
              <w:t>21</w:t>
            </w:r>
            <w:r w:rsidR="00660DCE">
              <w:rPr>
                <w:noProof/>
                <w:webHidden/>
              </w:rPr>
              <w:fldChar w:fldCharType="end"/>
            </w:r>
          </w:hyperlink>
        </w:p>
        <w:p w14:paraId="3AB07A9E" w14:textId="49942079" w:rsidR="00660DCE" w:rsidRDefault="00660DCE">
          <w:r>
            <w:rPr>
              <w:b/>
              <w:bCs/>
              <w:noProof/>
            </w:rPr>
            <w:fldChar w:fldCharType="end"/>
          </w:r>
        </w:p>
      </w:sdtContent>
    </w:sdt>
    <w:p w14:paraId="076BF1BA" w14:textId="77777777" w:rsidR="00660DCE" w:rsidRPr="00660DCE" w:rsidRDefault="00660DCE" w:rsidP="00660DCE"/>
    <w:p w14:paraId="1F97D6D8" w14:textId="77777777" w:rsidR="00E43CF5" w:rsidRPr="00E43CF5" w:rsidRDefault="00E43CF5" w:rsidP="00E43CF5"/>
    <w:p w14:paraId="550C713A" w14:textId="77777777" w:rsidR="00CA3095" w:rsidRDefault="00CA3095" w:rsidP="00CA3095"/>
    <w:p w14:paraId="6849477B" w14:textId="77777777" w:rsidR="00CA3095" w:rsidRDefault="00CA3095" w:rsidP="00CA3095"/>
    <w:p w14:paraId="3F70E2F1" w14:textId="77777777" w:rsidR="00CA3095" w:rsidRDefault="00CA3095" w:rsidP="00CA3095">
      <w:pPr>
        <w:pStyle w:val="MCLC"/>
      </w:pPr>
      <w:bookmarkStart w:id="17" w:name="_Toc162069461"/>
      <w:r>
        <w:lastRenderedPageBreak/>
        <w:t xml:space="preserve">DANH </w:t>
      </w:r>
      <w:proofErr w:type="gramStart"/>
      <w:r>
        <w:t>MỤC  TỪ</w:t>
      </w:r>
      <w:proofErr w:type="gramEnd"/>
      <w:r>
        <w:t xml:space="preserve"> VIẾT TẮT</w:t>
      </w:r>
      <w:bookmarkEnd w:id="17"/>
    </w:p>
    <w:p w14:paraId="0702045F" w14:textId="77777777" w:rsidR="00CA3095" w:rsidRDefault="00CA3095" w:rsidP="00CA3095"/>
    <w:p w14:paraId="5B4C85BA" w14:textId="77777777" w:rsidR="00CA3095" w:rsidRDefault="00CA3095" w:rsidP="00CA3095">
      <w:pPr>
        <w:pStyle w:val="MCLC"/>
      </w:pPr>
      <w:bookmarkStart w:id="18" w:name="_Toc162069462"/>
      <w:r>
        <w:lastRenderedPageBreak/>
        <w:t>DANH MỤC HÌNH ẢNH THAM KHẢO</w:t>
      </w:r>
      <w:bookmarkEnd w:id="18"/>
    </w:p>
    <w:p w14:paraId="3EAC7CEF" w14:textId="6732D531" w:rsidR="00660DCE" w:rsidRDefault="00660DCE">
      <w:pPr>
        <w:pStyle w:val="TableofFigures"/>
        <w:tabs>
          <w:tab w:val="right" w:leader="dot" w:pos="8778"/>
        </w:tabs>
        <w:rPr>
          <w:rFonts w:asciiTheme="minorHAnsi" w:eastAsiaTheme="minorEastAsia" w:hAnsiTheme="minorHAnsi" w:cstheme="minorBidi"/>
          <w:noProof/>
          <w:kern w:val="2"/>
          <w:sz w:val="24"/>
          <w:lang w:val="vi-VN" w:eastAsia="vi-VN"/>
        </w:rPr>
      </w:pPr>
      <w:r>
        <w:fldChar w:fldCharType="begin"/>
      </w:r>
      <w:r>
        <w:instrText xml:space="preserve"> TOC \h \z \c "Hình ảnh" </w:instrText>
      </w:r>
      <w:r>
        <w:fldChar w:fldCharType="separate"/>
      </w:r>
      <w:hyperlink w:anchor="_Toc162069425" w:history="1">
        <w:r w:rsidRPr="00F71298">
          <w:rPr>
            <w:rStyle w:val="Hyperlink"/>
            <w:noProof/>
          </w:rPr>
          <w:t>Hình ảnh 1.1 Hình ảnh minh họa cho game số 1 trong trường hợp người dùng chọn đúng</w:t>
        </w:r>
        <w:r>
          <w:rPr>
            <w:noProof/>
            <w:webHidden/>
          </w:rPr>
          <w:tab/>
        </w:r>
        <w:r>
          <w:rPr>
            <w:noProof/>
            <w:webHidden/>
          </w:rPr>
          <w:fldChar w:fldCharType="begin"/>
        </w:r>
        <w:r>
          <w:rPr>
            <w:noProof/>
            <w:webHidden/>
          </w:rPr>
          <w:instrText xml:space="preserve"> PAGEREF _Toc162069425 \h </w:instrText>
        </w:r>
        <w:r>
          <w:rPr>
            <w:noProof/>
            <w:webHidden/>
          </w:rPr>
        </w:r>
        <w:r>
          <w:rPr>
            <w:noProof/>
            <w:webHidden/>
          </w:rPr>
          <w:fldChar w:fldCharType="separate"/>
        </w:r>
        <w:r>
          <w:rPr>
            <w:noProof/>
            <w:webHidden/>
          </w:rPr>
          <w:t>8</w:t>
        </w:r>
        <w:r>
          <w:rPr>
            <w:noProof/>
            <w:webHidden/>
          </w:rPr>
          <w:fldChar w:fldCharType="end"/>
        </w:r>
      </w:hyperlink>
    </w:p>
    <w:p w14:paraId="7A41AEF1" w14:textId="15680017"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26" w:history="1">
        <w:r w:rsidR="00660DCE" w:rsidRPr="00F71298">
          <w:rPr>
            <w:rStyle w:val="Hyperlink"/>
            <w:noProof/>
          </w:rPr>
          <w:t>Hình ảnh 1.2 Hình ảnh minh họa game số 1 trong trường hợp người dùng chọn sai</w:t>
        </w:r>
        <w:r w:rsidR="00660DCE">
          <w:rPr>
            <w:noProof/>
            <w:webHidden/>
          </w:rPr>
          <w:tab/>
        </w:r>
        <w:r w:rsidR="00660DCE">
          <w:rPr>
            <w:noProof/>
            <w:webHidden/>
          </w:rPr>
          <w:fldChar w:fldCharType="begin"/>
        </w:r>
        <w:r w:rsidR="00660DCE">
          <w:rPr>
            <w:noProof/>
            <w:webHidden/>
          </w:rPr>
          <w:instrText xml:space="preserve"> PAGEREF _Toc162069426 \h </w:instrText>
        </w:r>
        <w:r w:rsidR="00660DCE">
          <w:rPr>
            <w:noProof/>
            <w:webHidden/>
          </w:rPr>
        </w:r>
        <w:r w:rsidR="00660DCE">
          <w:rPr>
            <w:noProof/>
            <w:webHidden/>
          </w:rPr>
          <w:fldChar w:fldCharType="separate"/>
        </w:r>
        <w:r w:rsidR="00660DCE">
          <w:rPr>
            <w:noProof/>
            <w:webHidden/>
          </w:rPr>
          <w:t>8</w:t>
        </w:r>
        <w:r w:rsidR="00660DCE">
          <w:rPr>
            <w:noProof/>
            <w:webHidden/>
          </w:rPr>
          <w:fldChar w:fldCharType="end"/>
        </w:r>
      </w:hyperlink>
    </w:p>
    <w:p w14:paraId="44E156C0" w14:textId="61F16D25"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27" w:history="1">
        <w:r w:rsidR="00660DCE" w:rsidRPr="00F71298">
          <w:rPr>
            <w:rStyle w:val="Hyperlink"/>
            <w:noProof/>
          </w:rPr>
          <w:t>Hình ảnh 1.3 Hình ảnh giao diện của game số 3 lúc ban đầu</w:t>
        </w:r>
        <w:r w:rsidR="00660DCE">
          <w:rPr>
            <w:noProof/>
            <w:webHidden/>
          </w:rPr>
          <w:tab/>
        </w:r>
        <w:r w:rsidR="00660DCE">
          <w:rPr>
            <w:noProof/>
            <w:webHidden/>
          </w:rPr>
          <w:fldChar w:fldCharType="begin"/>
        </w:r>
        <w:r w:rsidR="00660DCE">
          <w:rPr>
            <w:noProof/>
            <w:webHidden/>
          </w:rPr>
          <w:instrText xml:space="preserve"> PAGEREF _Toc162069427 \h </w:instrText>
        </w:r>
        <w:r w:rsidR="00660DCE">
          <w:rPr>
            <w:noProof/>
            <w:webHidden/>
          </w:rPr>
        </w:r>
        <w:r w:rsidR="00660DCE">
          <w:rPr>
            <w:noProof/>
            <w:webHidden/>
          </w:rPr>
          <w:fldChar w:fldCharType="separate"/>
        </w:r>
        <w:r w:rsidR="00660DCE">
          <w:rPr>
            <w:noProof/>
            <w:webHidden/>
          </w:rPr>
          <w:t>9</w:t>
        </w:r>
        <w:r w:rsidR="00660DCE">
          <w:rPr>
            <w:noProof/>
            <w:webHidden/>
          </w:rPr>
          <w:fldChar w:fldCharType="end"/>
        </w:r>
      </w:hyperlink>
    </w:p>
    <w:p w14:paraId="13C9DFB1" w14:textId="490D3F6A"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28" w:history="1">
        <w:r w:rsidR="00660DCE" w:rsidRPr="00F71298">
          <w:rPr>
            <w:rStyle w:val="Hyperlink"/>
            <w:noProof/>
          </w:rPr>
          <w:t>Hình ảnh 1.4 Hình ảnh game số 3 khi người dùng đã sắp xếp nhưng chưa đúng thứ tự</w:t>
        </w:r>
        <w:r w:rsidR="00660DCE">
          <w:rPr>
            <w:noProof/>
            <w:webHidden/>
          </w:rPr>
          <w:tab/>
        </w:r>
        <w:r w:rsidR="00660DCE">
          <w:rPr>
            <w:noProof/>
            <w:webHidden/>
          </w:rPr>
          <w:fldChar w:fldCharType="begin"/>
        </w:r>
        <w:r w:rsidR="00660DCE">
          <w:rPr>
            <w:noProof/>
            <w:webHidden/>
          </w:rPr>
          <w:instrText xml:space="preserve"> PAGEREF _Toc162069428 \h </w:instrText>
        </w:r>
        <w:r w:rsidR="00660DCE">
          <w:rPr>
            <w:noProof/>
            <w:webHidden/>
          </w:rPr>
        </w:r>
        <w:r w:rsidR="00660DCE">
          <w:rPr>
            <w:noProof/>
            <w:webHidden/>
          </w:rPr>
          <w:fldChar w:fldCharType="separate"/>
        </w:r>
        <w:r w:rsidR="00660DCE">
          <w:rPr>
            <w:noProof/>
            <w:webHidden/>
          </w:rPr>
          <w:t>9</w:t>
        </w:r>
        <w:r w:rsidR="00660DCE">
          <w:rPr>
            <w:noProof/>
            <w:webHidden/>
          </w:rPr>
          <w:fldChar w:fldCharType="end"/>
        </w:r>
      </w:hyperlink>
    </w:p>
    <w:p w14:paraId="429737E8" w14:textId="4F1B25B6"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29" w:history="1">
        <w:r w:rsidR="00660DCE" w:rsidRPr="00F71298">
          <w:rPr>
            <w:rStyle w:val="Hyperlink"/>
            <w:noProof/>
          </w:rPr>
          <w:t>Hình ảnh 1.5 Hình ảnh game số 3 khi người dùng đã xếp đúng một số từ trong câu</w:t>
        </w:r>
        <w:r w:rsidR="00660DCE">
          <w:rPr>
            <w:noProof/>
            <w:webHidden/>
          </w:rPr>
          <w:tab/>
        </w:r>
        <w:r w:rsidR="00660DCE">
          <w:rPr>
            <w:noProof/>
            <w:webHidden/>
          </w:rPr>
          <w:fldChar w:fldCharType="begin"/>
        </w:r>
        <w:r w:rsidR="00660DCE">
          <w:rPr>
            <w:noProof/>
            <w:webHidden/>
          </w:rPr>
          <w:instrText xml:space="preserve"> PAGEREF _Toc162069429 \h </w:instrText>
        </w:r>
        <w:r w:rsidR="00660DCE">
          <w:rPr>
            <w:noProof/>
            <w:webHidden/>
          </w:rPr>
        </w:r>
        <w:r w:rsidR="00660DCE">
          <w:rPr>
            <w:noProof/>
            <w:webHidden/>
          </w:rPr>
          <w:fldChar w:fldCharType="separate"/>
        </w:r>
        <w:r w:rsidR="00660DCE">
          <w:rPr>
            <w:noProof/>
            <w:webHidden/>
          </w:rPr>
          <w:t>9</w:t>
        </w:r>
        <w:r w:rsidR="00660DCE">
          <w:rPr>
            <w:noProof/>
            <w:webHidden/>
          </w:rPr>
          <w:fldChar w:fldCharType="end"/>
        </w:r>
      </w:hyperlink>
    </w:p>
    <w:p w14:paraId="3E48985F" w14:textId="5F993BF3"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30" w:history="1">
        <w:r w:rsidR="00660DCE" w:rsidRPr="00F71298">
          <w:rPr>
            <w:rStyle w:val="Hyperlink"/>
            <w:noProof/>
          </w:rPr>
          <w:t>Hình ảnh 1.6 Hình ảnh game số 4</w:t>
        </w:r>
        <w:r w:rsidR="00660DCE">
          <w:rPr>
            <w:noProof/>
            <w:webHidden/>
          </w:rPr>
          <w:tab/>
        </w:r>
        <w:r w:rsidR="00660DCE">
          <w:rPr>
            <w:noProof/>
            <w:webHidden/>
          </w:rPr>
          <w:fldChar w:fldCharType="begin"/>
        </w:r>
        <w:r w:rsidR="00660DCE">
          <w:rPr>
            <w:noProof/>
            <w:webHidden/>
          </w:rPr>
          <w:instrText xml:space="preserve"> PAGEREF _Toc162069430 \h </w:instrText>
        </w:r>
        <w:r w:rsidR="00660DCE">
          <w:rPr>
            <w:noProof/>
            <w:webHidden/>
          </w:rPr>
        </w:r>
        <w:r w:rsidR="00660DCE">
          <w:rPr>
            <w:noProof/>
            <w:webHidden/>
          </w:rPr>
          <w:fldChar w:fldCharType="separate"/>
        </w:r>
        <w:r w:rsidR="00660DCE">
          <w:rPr>
            <w:noProof/>
            <w:webHidden/>
          </w:rPr>
          <w:t>10</w:t>
        </w:r>
        <w:r w:rsidR="00660DCE">
          <w:rPr>
            <w:noProof/>
            <w:webHidden/>
          </w:rPr>
          <w:fldChar w:fldCharType="end"/>
        </w:r>
      </w:hyperlink>
    </w:p>
    <w:p w14:paraId="020A4D3B" w14:textId="167FBCFB"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31" w:history="1">
        <w:r w:rsidR="00660DCE" w:rsidRPr="00F71298">
          <w:rPr>
            <w:rStyle w:val="Hyperlink"/>
            <w:noProof/>
          </w:rPr>
          <w:t>Hình ảnh 1.7 Phần hiển thị kết quả đầu ra cho game số 4</w:t>
        </w:r>
        <w:r w:rsidR="00660DCE">
          <w:rPr>
            <w:noProof/>
            <w:webHidden/>
          </w:rPr>
          <w:tab/>
        </w:r>
        <w:r w:rsidR="00660DCE">
          <w:rPr>
            <w:noProof/>
            <w:webHidden/>
          </w:rPr>
          <w:fldChar w:fldCharType="begin"/>
        </w:r>
        <w:r w:rsidR="00660DCE">
          <w:rPr>
            <w:noProof/>
            <w:webHidden/>
          </w:rPr>
          <w:instrText xml:space="preserve"> PAGEREF _Toc162069431 \h </w:instrText>
        </w:r>
        <w:r w:rsidR="00660DCE">
          <w:rPr>
            <w:noProof/>
            <w:webHidden/>
          </w:rPr>
        </w:r>
        <w:r w:rsidR="00660DCE">
          <w:rPr>
            <w:noProof/>
            <w:webHidden/>
          </w:rPr>
          <w:fldChar w:fldCharType="separate"/>
        </w:r>
        <w:r w:rsidR="00660DCE">
          <w:rPr>
            <w:noProof/>
            <w:webHidden/>
          </w:rPr>
          <w:t>10</w:t>
        </w:r>
        <w:r w:rsidR="00660DCE">
          <w:rPr>
            <w:noProof/>
            <w:webHidden/>
          </w:rPr>
          <w:fldChar w:fldCharType="end"/>
        </w:r>
      </w:hyperlink>
    </w:p>
    <w:p w14:paraId="6041864E" w14:textId="5093775E"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32" w:history="1">
        <w:r w:rsidR="00660DCE" w:rsidRPr="00F71298">
          <w:rPr>
            <w:rStyle w:val="Hyperlink"/>
            <w:noProof/>
          </w:rPr>
          <w:t>Hình ảnh 2.1 localStorage.setItem(…)</w:t>
        </w:r>
        <w:r w:rsidR="00660DCE">
          <w:rPr>
            <w:noProof/>
            <w:webHidden/>
          </w:rPr>
          <w:tab/>
        </w:r>
        <w:r w:rsidR="00660DCE">
          <w:rPr>
            <w:noProof/>
            <w:webHidden/>
          </w:rPr>
          <w:fldChar w:fldCharType="begin"/>
        </w:r>
        <w:r w:rsidR="00660DCE">
          <w:rPr>
            <w:noProof/>
            <w:webHidden/>
          </w:rPr>
          <w:instrText xml:space="preserve"> PAGEREF _Toc162069432 \h </w:instrText>
        </w:r>
        <w:r w:rsidR="00660DCE">
          <w:rPr>
            <w:noProof/>
            <w:webHidden/>
          </w:rPr>
        </w:r>
        <w:r w:rsidR="00660DCE">
          <w:rPr>
            <w:noProof/>
            <w:webHidden/>
          </w:rPr>
          <w:fldChar w:fldCharType="separate"/>
        </w:r>
        <w:r w:rsidR="00660DCE">
          <w:rPr>
            <w:noProof/>
            <w:webHidden/>
          </w:rPr>
          <w:t>11</w:t>
        </w:r>
        <w:r w:rsidR="00660DCE">
          <w:rPr>
            <w:noProof/>
            <w:webHidden/>
          </w:rPr>
          <w:fldChar w:fldCharType="end"/>
        </w:r>
      </w:hyperlink>
    </w:p>
    <w:p w14:paraId="4CCA4F2E" w14:textId="30FBAB67"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33" w:history="1">
        <w:r w:rsidR="00660DCE" w:rsidRPr="00F71298">
          <w:rPr>
            <w:rStyle w:val="Hyperlink"/>
            <w:noProof/>
          </w:rPr>
          <w:t>Hình ảnh 2.2 localStorage.getItem(…)</w:t>
        </w:r>
        <w:r w:rsidR="00660DCE">
          <w:rPr>
            <w:noProof/>
            <w:webHidden/>
          </w:rPr>
          <w:tab/>
        </w:r>
        <w:r w:rsidR="00660DCE">
          <w:rPr>
            <w:noProof/>
            <w:webHidden/>
          </w:rPr>
          <w:fldChar w:fldCharType="begin"/>
        </w:r>
        <w:r w:rsidR="00660DCE">
          <w:rPr>
            <w:noProof/>
            <w:webHidden/>
          </w:rPr>
          <w:instrText xml:space="preserve"> PAGEREF _Toc162069433 \h </w:instrText>
        </w:r>
        <w:r w:rsidR="00660DCE">
          <w:rPr>
            <w:noProof/>
            <w:webHidden/>
          </w:rPr>
        </w:r>
        <w:r w:rsidR="00660DCE">
          <w:rPr>
            <w:noProof/>
            <w:webHidden/>
          </w:rPr>
          <w:fldChar w:fldCharType="separate"/>
        </w:r>
        <w:r w:rsidR="00660DCE">
          <w:rPr>
            <w:noProof/>
            <w:webHidden/>
          </w:rPr>
          <w:t>12</w:t>
        </w:r>
        <w:r w:rsidR="00660DCE">
          <w:rPr>
            <w:noProof/>
            <w:webHidden/>
          </w:rPr>
          <w:fldChar w:fldCharType="end"/>
        </w:r>
      </w:hyperlink>
    </w:p>
    <w:p w14:paraId="084C7753" w14:textId="3DA75E06"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34" w:history="1">
        <w:r w:rsidR="00660DCE" w:rsidRPr="00F71298">
          <w:rPr>
            <w:rStyle w:val="Hyperlink"/>
            <w:noProof/>
          </w:rPr>
          <w:t>Hình ảnh 2.3 Biến trong Javascript</w:t>
        </w:r>
        <w:r w:rsidR="00660DCE">
          <w:rPr>
            <w:noProof/>
            <w:webHidden/>
          </w:rPr>
          <w:tab/>
        </w:r>
        <w:r w:rsidR="00660DCE">
          <w:rPr>
            <w:noProof/>
            <w:webHidden/>
          </w:rPr>
          <w:fldChar w:fldCharType="begin"/>
        </w:r>
        <w:r w:rsidR="00660DCE">
          <w:rPr>
            <w:noProof/>
            <w:webHidden/>
          </w:rPr>
          <w:instrText xml:space="preserve"> PAGEREF _Toc162069434 \h </w:instrText>
        </w:r>
        <w:r w:rsidR="00660DCE">
          <w:rPr>
            <w:noProof/>
            <w:webHidden/>
          </w:rPr>
        </w:r>
        <w:r w:rsidR="00660DCE">
          <w:rPr>
            <w:noProof/>
            <w:webHidden/>
          </w:rPr>
          <w:fldChar w:fldCharType="separate"/>
        </w:r>
        <w:r w:rsidR="00660DCE">
          <w:rPr>
            <w:noProof/>
            <w:webHidden/>
          </w:rPr>
          <w:t>12</w:t>
        </w:r>
        <w:r w:rsidR="00660DCE">
          <w:rPr>
            <w:noProof/>
            <w:webHidden/>
          </w:rPr>
          <w:fldChar w:fldCharType="end"/>
        </w:r>
      </w:hyperlink>
    </w:p>
    <w:p w14:paraId="788A55EF" w14:textId="00A2B72F"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35" w:history="1">
        <w:r w:rsidR="00660DCE" w:rsidRPr="00F71298">
          <w:rPr>
            <w:rStyle w:val="Hyperlink"/>
            <w:noProof/>
          </w:rPr>
          <w:t>Hình ảnh 2.4 Vòng lặp trong Javascript</w:t>
        </w:r>
        <w:r w:rsidR="00660DCE">
          <w:rPr>
            <w:noProof/>
            <w:webHidden/>
          </w:rPr>
          <w:tab/>
        </w:r>
        <w:r w:rsidR="00660DCE">
          <w:rPr>
            <w:noProof/>
            <w:webHidden/>
          </w:rPr>
          <w:fldChar w:fldCharType="begin"/>
        </w:r>
        <w:r w:rsidR="00660DCE">
          <w:rPr>
            <w:noProof/>
            <w:webHidden/>
          </w:rPr>
          <w:instrText xml:space="preserve"> PAGEREF _Toc162069435 \h </w:instrText>
        </w:r>
        <w:r w:rsidR="00660DCE">
          <w:rPr>
            <w:noProof/>
            <w:webHidden/>
          </w:rPr>
        </w:r>
        <w:r w:rsidR="00660DCE">
          <w:rPr>
            <w:noProof/>
            <w:webHidden/>
          </w:rPr>
          <w:fldChar w:fldCharType="separate"/>
        </w:r>
        <w:r w:rsidR="00660DCE">
          <w:rPr>
            <w:noProof/>
            <w:webHidden/>
          </w:rPr>
          <w:t>13</w:t>
        </w:r>
        <w:r w:rsidR="00660DCE">
          <w:rPr>
            <w:noProof/>
            <w:webHidden/>
          </w:rPr>
          <w:fldChar w:fldCharType="end"/>
        </w:r>
      </w:hyperlink>
    </w:p>
    <w:p w14:paraId="6E0FA729" w14:textId="1EF05907"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36" w:history="1">
        <w:r w:rsidR="00660DCE" w:rsidRPr="00F71298">
          <w:rPr>
            <w:rStyle w:val="Hyperlink"/>
            <w:noProof/>
          </w:rPr>
          <w:t>Hình ảnh 2.5 Điều kiện rẽ nhánh trong Javascript</w:t>
        </w:r>
        <w:r w:rsidR="00660DCE">
          <w:rPr>
            <w:noProof/>
            <w:webHidden/>
          </w:rPr>
          <w:tab/>
        </w:r>
        <w:r w:rsidR="00660DCE">
          <w:rPr>
            <w:noProof/>
            <w:webHidden/>
          </w:rPr>
          <w:fldChar w:fldCharType="begin"/>
        </w:r>
        <w:r w:rsidR="00660DCE">
          <w:rPr>
            <w:noProof/>
            <w:webHidden/>
          </w:rPr>
          <w:instrText xml:space="preserve"> PAGEREF _Toc162069436 \h </w:instrText>
        </w:r>
        <w:r w:rsidR="00660DCE">
          <w:rPr>
            <w:noProof/>
            <w:webHidden/>
          </w:rPr>
        </w:r>
        <w:r w:rsidR="00660DCE">
          <w:rPr>
            <w:noProof/>
            <w:webHidden/>
          </w:rPr>
          <w:fldChar w:fldCharType="separate"/>
        </w:r>
        <w:r w:rsidR="00660DCE">
          <w:rPr>
            <w:noProof/>
            <w:webHidden/>
          </w:rPr>
          <w:t>13</w:t>
        </w:r>
        <w:r w:rsidR="00660DCE">
          <w:rPr>
            <w:noProof/>
            <w:webHidden/>
          </w:rPr>
          <w:fldChar w:fldCharType="end"/>
        </w:r>
      </w:hyperlink>
    </w:p>
    <w:p w14:paraId="698CBB1D" w14:textId="6357A644"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37" w:history="1">
        <w:r w:rsidR="00660DCE" w:rsidRPr="00F71298">
          <w:rPr>
            <w:rStyle w:val="Hyperlink"/>
            <w:noProof/>
          </w:rPr>
          <w:t>Hình ảnh 2.6 DOM</w:t>
        </w:r>
        <w:r w:rsidR="00660DCE">
          <w:rPr>
            <w:noProof/>
            <w:webHidden/>
          </w:rPr>
          <w:tab/>
        </w:r>
        <w:r w:rsidR="00660DCE">
          <w:rPr>
            <w:noProof/>
            <w:webHidden/>
          </w:rPr>
          <w:fldChar w:fldCharType="begin"/>
        </w:r>
        <w:r w:rsidR="00660DCE">
          <w:rPr>
            <w:noProof/>
            <w:webHidden/>
          </w:rPr>
          <w:instrText xml:space="preserve"> PAGEREF _Toc162069437 \h </w:instrText>
        </w:r>
        <w:r w:rsidR="00660DCE">
          <w:rPr>
            <w:noProof/>
            <w:webHidden/>
          </w:rPr>
        </w:r>
        <w:r w:rsidR="00660DCE">
          <w:rPr>
            <w:noProof/>
            <w:webHidden/>
          </w:rPr>
          <w:fldChar w:fldCharType="separate"/>
        </w:r>
        <w:r w:rsidR="00660DCE">
          <w:rPr>
            <w:noProof/>
            <w:webHidden/>
          </w:rPr>
          <w:t>14</w:t>
        </w:r>
        <w:r w:rsidR="00660DCE">
          <w:rPr>
            <w:noProof/>
            <w:webHidden/>
          </w:rPr>
          <w:fldChar w:fldCharType="end"/>
        </w:r>
      </w:hyperlink>
    </w:p>
    <w:p w14:paraId="56F3450A" w14:textId="58ACC13D"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38" w:history="1">
        <w:r w:rsidR="00660DCE" w:rsidRPr="00F71298">
          <w:rPr>
            <w:rStyle w:val="Hyperlink"/>
            <w:noProof/>
          </w:rPr>
          <w:t>Hình ảnh 2.7 document.querySelector(…)</w:t>
        </w:r>
        <w:r w:rsidR="00660DCE">
          <w:rPr>
            <w:noProof/>
            <w:webHidden/>
          </w:rPr>
          <w:tab/>
        </w:r>
        <w:r w:rsidR="00660DCE">
          <w:rPr>
            <w:noProof/>
            <w:webHidden/>
          </w:rPr>
          <w:fldChar w:fldCharType="begin"/>
        </w:r>
        <w:r w:rsidR="00660DCE">
          <w:rPr>
            <w:noProof/>
            <w:webHidden/>
          </w:rPr>
          <w:instrText xml:space="preserve"> PAGEREF _Toc162069438 \h </w:instrText>
        </w:r>
        <w:r w:rsidR="00660DCE">
          <w:rPr>
            <w:noProof/>
            <w:webHidden/>
          </w:rPr>
        </w:r>
        <w:r w:rsidR="00660DCE">
          <w:rPr>
            <w:noProof/>
            <w:webHidden/>
          </w:rPr>
          <w:fldChar w:fldCharType="separate"/>
        </w:r>
        <w:r w:rsidR="00660DCE">
          <w:rPr>
            <w:noProof/>
            <w:webHidden/>
          </w:rPr>
          <w:t>14</w:t>
        </w:r>
        <w:r w:rsidR="00660DCE">
          <w:rPr>
            <w:noProof/>
            <w:webHidden/>
          </w:rPr>
          <w:fldChar w:fldCharType="end"/>
        </w:r>
      </w:hyperlink>
    </w:p>
    <w:p w14:paraId="4DAC73FD" w14:textId="3F14CDF7"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39" w:history="1">
        <w:r w:rsidR="00660DCE" w:rsidRPr="00F71298">
          <w:rPr>
            <w:rStyle w:val="Hyperlink"/>
            <w:noProof/>
          </w:rPr>
          <w:t>Hình ảnh 2.8 OBJECT.setAttribute(…)</w:t>
        </w:r>
        <w:r w:rsidR="00660DCE">
          <w:rPr>
            <w:noProof/>
            <w:webHidden/>
          </w:rPr>
          <w:tab/>
        </w:r>
        <w:r w:rsidR="00660DCE">
          <w:rPr>
            <w:noProof/>
            <w:webHidden/>
          </w:rPr>
          <w:fldChar w:fldCharType="begin"/>
        </w:r>
        <w:r w:rsidR="00660DCE">
          <w:rPr>
            <w:noProof/>
            <w:webHidden/>
          </w:rPr>
          <w:instrText xml:space="preserve"> PAGEREF _Toc162069439 \h </w:instrText>
        </w:r>
        <w:r w:rsidR="00660DCE">
          <w:rPr>
            <w:noProof/>
            <w:webHidden/>
          </w:rPr>
        </w:r>
        <w:r w:rsidR="00660DCE">
          <w:rPr>
            <w:noProof/>
            <w:webHidden/>
          </w:rPr>
          <w:fldChar w:fldCharType="separate"/>
        </w:r>
        <w:r w:rsidR="00660DCE">
          <w:rPr>
            <w:noProof/>
            <w:webHidden/>
          </w:rPr>
          <w:t>15</w:t>
        </w:r>
        <w:r w:rsidR="00660DCE">
          <w:rPr>
            <w:noProof/>
            <w:webHidden/>
          </w:rPr>
          <w:fldChar w:fldCharType="end"/>
        </w:r>
      </w:hyperlink>
    </w:p>
    <w:p w14:paraId="6BEA8534" w14:textId="11479FCE"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40" w:history="1">
        <w:r w:rsidR="00660DCE" w:rsidRPr="00F71298">
          <w:rPr>
            <w:rStyle w:val="Hyperlink"/>
            <w:noProof/>
          </w:rPr>
          <w:t>Hình ảnh 2.9 Thiết lập sự kiện cho một phần tử trong HTML</w:t>
        </w:r>
        <w:r w:rsidR="00660DCE">
          <w:rPr>
            <w:noProof/>
            <w:webHidden/>
          </w:rPr>
          <w:tab/>
        </w:r>
        <w:r w:rsidR="00660DCE">
          <w:rPr>
            <w:noProof/>
            <w:webHidden/>
          </w:rPr>
          <w:fldChar w:fldCharType="begin"/>
        </w:r>
        <w:r w:rsidR="00660DCE">
          <w:rPr>
            <w:noProof/>
            <w:webHidden/>
          </w:rPr>
          <w:instrText xml:space="preserve"> PAGEREF _Toc162069440 \h </w:instrText>
        </w:r>
        <w:r w:rsidR="00660DCE">
          <w:rPr>
            <w:noProof/>
            <w:webHidden/>
          </w:rPr>
        </w:r>
        <w:r w:rsidR="00660DCE">
          <w:rPr>
            <w:noProof/>
            <w:webHidden/>
          </w:rPr>
          <w:fldChar w:fldCharType="separate"/>
        </w:r>
        <w:r w:rsidR="00660DCE">
          <w:rPr>
            <w:noProof/>
            <w:webHidden/>
          </w:rPr>
          <w:t>15</w:t>
        </w:r>
        <w:r w:rsidR="00660DCE">
          <w:rPr>
            <w:noProof/>
            <w:webHidden/>
          </w:rPr>
          <w:fldChar w:fldCharType="end"/>
        </w:r>
      </w:hyperlink>
    </w:p>
    <w:p w14:paraId="1F0502FF" w14:textId="74ADD521"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41" w:history="1">
        <w:r w:rsidR="00660DCE" w:rsidRPr="00F71298">
          <w:rPr>
            <w:rStyle w:val="Hyperlink"/>
            <w:noProof/>
          </w:rPr>
          <w:t>Hình ảnh 2.10 Tọa độ của một phần tử trong HTML</w:t>
        </w:r>
        <w:r w:rsidR="00660DCE">
          <w:rPr>
            <w:noProof/>
            <w:webHidden/>
          </w:rPr>
          <w:tab/>
        </w:r>
        <w:r w:rsidR="00660DCE">
          <w:rPr>
            <w:noProof/>
            <w:webHidden/>
          </w:rPr>
          <w:fldChar w:fldCharType="begin"/>
        </w:r>
        <w:r w:rsidR="00660DCE">
          <w:rPr>
            <w:noProof/>
            <w:webHidden/>
          </w:rPr>
          <w:instrText xml:space="preserve"> PAGEREF _Toc162069441 \h </w:instrText>
        </w:r>
        <w:r w:rsidR="00660DCE">
          <w:rPr>
            <w:noProof/>
            <w:webHidden/>
          </w:rPr>
        </w:r>
        <w:r w:rsidR="00660DCE">
          <w:rPr>
            <w:noProof/>
            <w:webHidden/>
          </w:rPr>
          <w:fldChar w:fldCharType="separate"/>
        </w:r>
        <w:r w:rsidR="00660DCE">
          <w:rPr>
            <w:noProof/>
            <w:webHidden/>
          </w:rPr>
          <w:t>16</w:t>
        </w:r>
        <w:r w:rsidR="00660DCE">
          <w:rPr>
            <w:noProof/>
            <w:webHidden/>
          </w:rPr>
          <w:fldChar w:fldCharType="end"/>
        </w:r>
      </w:hyperlink>
    </w:p>
    <w:p w14:paraId="1E50A1B8" w14:textId="075D8C7E"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42" w:history="1">
        <w:r w:rsidR="00660DCE" w:rsidRPr="00F71298">
          <w:rPr>
            <w:rStyle w:val="Hyperlink"/>
            <w:noProof/>
          </w:rPr>
          <w:t>Hình ảnh 2.11 Thuộc tính “getBoundingClientRect” của một phần tử trong HTML (nguồn developer.mozilla.org)</w:t>
        </w:r>
        <w:r w:rsidR="00660DCE">
          <w:rPr>
            <w:noProof/>
            <w:webHidden/>
          </w:rPr>
          <w:tab/>
        </w:r>
        <w:r w:rsidR="00660DCE">
          <w:rPr>
            <w:noProof/>
            <w:webHidden/>
          </w:rPr>
          <w:fldChar w:fldCharType="begin"/>
        </w:r>
        <w:r w:rsidR="00660DCE">
          <w:rPr>
            <w:noProof/>
            <w:webHidden/>
          </w:rPr>
          <w:instrText xml:space="preserve"> PAGEREF _Toc162069442 \h </w:instrText>
        </w:r>
        <w:r w:rsidR="00660DCE">
          <w:rPr>
            <w:noProof/>
            <w:webHidden/>
          </w:rPr>
        </w:r>
        <w:r w:rsidR="00660DCE">
          <w:rPr>
            <w:noProof/>
            <w:webHidden/>
          </w:rPr>
          <w:fldChar w:fldCharType="separate"/>
        </w:r>
        <w:r w:rsidR="00660DCE">
          <w:rPr>
            <w:noProof/>
            <w:webHidden/>
          </w:rPr>
          <w:t>16</w:t>
        </w:r>
        <w:r w:rsidR="00660DCE">
          <w:rPr>
            <w:noProof/>
            <w:webHidden/>
          </w:rPr>
          <w:fldChar w:fldCharType="end"/>
        </w:r>
      </w:hyperlink>
    </w:p>
    <w:p w14:paraId="1658C259" w14:textId="3914F492"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43" w:history="1">
        <w:r w:rsidR="00660DCE" w:rsidRPr="00F71298">
          <w:rPr>
            <w:rStyle w:val="Hyperlink"/>
            <w:noProof/>
          </w:rPr>
          <w:t>Hình ảnh 3.1 Trang thông tin liên hệ và phản hồi</w:t>
        </w:r>
        <w:r w:rsidR="00660DCE">
          <w:rPr>
            <w:noProof/>
            <w:webHidden/>
          </w:rPr>
          <w:tab/>
        </w:r>
        <w:r w:rsidR="00660DCE">
          <w:rPr>
            <w:noProof/>
            <w:webHidden/>
          </w:rPr>
          <w:fldChar w:fldCharType="begin"/>
        </w:r>
        <w:r w:rsidR="00660DCE">
          <w:rPr>
            <w:noProof/>
            <w:webHidden/>
          </w:rPr>
          <w:instrText xml:space="preserve"> PAGEREF _Toc162069443 \h </w:instrText>
        </w:r>
        <w:r w:rsidR="00660DCE">
          <w:rPr>
            <w:noProof/>
            <w:webHidden/>
          </w:rPr>
        </w:r>
        <w:r w:rsidR="00660DCE">
          <w:rPr>
            <w:noProof/>
            <w:webHidden/>
          </w:rPr>
          <w:fldChar w:fldCharType="separate"/>
        </w:r>
        <w:r w:rsidR="00660DCE">
          <w:rPr>
            <w:noProof/>
            <w:webHidden/>
          </w:rPr>
          <w:t>17</w:t>
        </w:r>
        <w:r w:rsidR="00660DCE">
          <w:rPr>
            <w:noProof/>
            <w:webHidden/>
          </w:rPr>
          <w:fldChar w:fldCharType="end"/>
        </w:r>
      </w:hyperlink>
    </w:p>
    <w:p w14:paraId="66249424" w14:textId="05871392"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44" w:history="1">
        <w:r w:rsidR="00660DCE" w:rsidRPr="00F71298">
          <w:rPr>
            <w:rStyle w:val="Hyperlink"/>
            <w:noProof/>
          </w:rPr>
          <w:t>Hình ảnh 3.2 Sử dụng thẻ “form” để cho người dùng nhập dữ liệu dạng “text” phần code</w:t>
        </w:r>
        <w:r w:rsidR="00660DCE">
          <w:rPr>
            <w:noProof/>
            <w:webHidden/>
          </w:rPr>
          <w:tab/>
        </w:r>
        <w:r w:rsidR="00660DCE">
          <w:rPr>
            <w:noProof/>
            <w:webHidden/>
          </w:rPr>
          <w:fldChar w:fldCharType="begin"/>
        </w:r>
        <w:r w:rsidR="00660DCE">
          <w:rPr>
            <w:noProof/>
            <w:webHidden/>
          </w:rPr>
          <w:instrText xml:space="preserve"> PAGEREF _Toc162069444 \h </w:instrText>
        </w:r>
        <w:r w:rsidR="00660DCE">
          <w:rPr>
            <w:noProof/>
            <w:webHidden/>
          </w:rPr>
        </w:r>
        <w:r w:rsidR="00660DCE">
          <w:rPr>
            <w:noProof/>
            <w:webHidden/>
          </w:rPr>
          <w:fldChar w:fldCharType="separate"/>
        </w:r>
        <w:r w:rsidR="00660DCE">
          <w:rPr>
            <w:noProof/>
            <w:webHidden/>
          </w:rPr>
          <w:t>18</w:t>
        </w:r>
        <w:r w:rsidR="00660DCE">
          <w:rPr>
            <w:noProof/>
            <w:webHidden/>
          </w:rPr>
          <w:fldChar w:fldCharType="end"/>
        </w:r>
      </w:hyperlink>
    </w:p>
    <w:p w14:paraId="245411AE" w14:textId="2001DF87"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45" w:history="1">
        <w:r w:rsidR="00660DCE" w:rsidRPr="00F71298">
          <w:rPr>
            <w:rStyle w:val="Hyperlink"/>
            <w:noProof/>
          </w:rPr>
          <w:t>Hình ảnh 3.3 Sử dụng thẻ “form” để cho người dùng nhập dữ liệu dạng “text” phần kết quả hiển thị</w:t>
        </w:r>
        <w:r w:rsidR="00660DCE">
          <w:rPr>
            <w:noProof/>
            <w:webHidden/>
          </w:rPr>
          <w:tab/>
        </w:r>
        <w:r w:rsidR="00660DCE">
          <w:rPr>
            <w:noProof/>
            <w:webHidden/>
          </w:rPr>
          <w:fldChar w:fldCharType="begin"/>
        </w:r>
        <w:r w:rsidR="00660DCE">
          <w:rPr>
            <w:noProof/>
            <w:webHidden/>
          </w:rPr>
          <w:instrText xml:space="preserve"> PAGEREF _Toc162069445 \h </w:instrText>
        </w:r>
        <w:r w:rsidR="00660DCE">
          <w:rPr>
            <w:noProof/>
            <w:webHidden/>
          </w:rPr>
        </w:r>
        <w:r w:rsidR="00660DCE">
          <w:rPr>
            <w:noProof/>
            <w:webHidden/>
          </w:rPr>
          <w:fldChar w:fldCharType="separate"/>
        </w:r>
        <w:r w:rsidR="00660DCE">
          <w:rPr>
            <w:noProof/>
            <w:webHidden/>
          </w:rPr>
          <w:t>18</w:t>
        </w:r>
        <w:r w:rsidR="00660DCE">
          <w:rPr>
            <w:noProof/>
            <w:webHidden/>
          </w:rPr>
          <w:fldChar w:fldCharType="end"/>
        </w:r>
      </w:hyperlink>
    </w:p>
    <w:p w14:paraId="48370991" w14:textId="660C2642" w:rsidR="00660DCE" w:rsidRDefault="00000000">
      <w:pPr>
        <w:pStyle w:val="TableofFigures"/>
        <w:tabs>
          <w:tab w:val="right" w:leader="dot" w:pos="8778"/>
        </w:tabs>
        <w:rPr>
          <w:rFonts w:asciiTheme="minorHAnsi" w:eastAsiaTheme="minorEastAsia" w:hAnsiTheme="minorHAnsi" w:cstheme="minorBidi"/>
          <w:noProof/>
          <w:kern w:val="2"/>
          <w:sz w:val="24"/>
          <w:lang w:val="vi-VN" w:eastAsia="vi-VN"/>
        </w:rPr>
      </w:pPr>
      <w:hyperlink w:anchor="_Toc162069446" w:history="1">
        <w:r w:rsidR="00660DCE" w:rsidRPr="00F71298">
          <w:rPr>
            <w:rStyle w:val="Hyperlink"/>
            <w:noProof/>
          </w:rPr>
          <w:t>Hình ảnh 3.4 Thẻ “input” ở dạng dữ liệu văn bản</w:t>
        </w:r>
        <w:r w:rsidR="00660DCE">
          <w:rPr>
            <w:noProof/>
            <w:webHidden/>
          </w:rPr>
          <w:tab/>
        </w:r>
        <w:r w:rsidR="00660DCE">
          <w:rPr>
            <w:noProof/>
            <w:webHidden/>
          </w:rPr>
          <w:fldChar w:fldCharType="begin"/>
        </w:r>
        <w:r w:rsidR="00660DCE">
          <w:rPr>
            <w:noProof/>
            <w:webHidden/>
          </w:rPr>
          <w:instrText xml:space="preserve"> PAGEREF _Toc162069446 \h </w:instrText>
        </w:r>
        <w:r w:rsidR="00660DCE">
          <w:rPr>
            <w:noProof/>
            <w:webHidden/>
          </w:rPr>
        </w:r>
        <w:r w:rsidR="00660DCE">
          <w:rPr>
            <w:noProof/>
            <w:webHidden/>
          </w:rPr>
          <w:fldChar w:fldCharType="separate"/>
        </w:r>
        <w:r w:rsidR="00660DCE">
          <w:rPr>
            <w:noProof/>
            <w:webHidden/>
          </w:rPr>
          <w:t>18</w:t>
        </w:r>
        <w:r w:rsidR="00660DCE">
          <w:rPr>
            <w:noProof/>
            <w:webHidden/>
          </w:rPr>
          <w:fldChar w:fldCharType="end"/>
        </w:r>
      </w:hyperlink>
    </w:p>
    <w:p w14:paraId="0276D2DA" w14:textId="5C909B31" w:rsidR="00660DCE" w:rsidRDefault="00000000">
      <w:pPr>
        <w:pStyle w:val="TableofFigures"/>
        <w:tabs>
          <w:tab w:val="right" w:leader="dot" w:pos="8778"/>
        </w:tabs>
        <w:rPr>
          <w:noProof/>
        </w:rPr>
      </w:pPr>
      <w:hyperlink w:anchor="_Toc162069447" w:history="1">
        <w:r w:rsidR="00660DCE" w:rsidRPr="00F71298">
          <w:rPr>
            <w:rStyle w:val="Hyperlink"/>
            <w:noProof/>
          </w:rPr>
          <w:t>Hình ảnh 3.5 Thẻ “input” với thuộc tính `type=”radio”`</w:t>
        </w:r>
        <w:r w:rsidR="00660DCE">
          <w:rPr>
            <w:noProof/>
            <w:webHidden/>
          </w:rPr>
          <w:tab/>
        </w:r>
        <w:r w:rsidR="00660DCE">
          <w:rPr>
            <w:noProof/>
            <w:webHidden/>
          </w:rPr>
          <w:fldChar w:fldCharType="begin"/>
        </w:r>
        <w:r w:rsidR="00660DCE">
          <w:rPr>
            <w:noProof/>
            <w:webHidden/>
          </w:rPr>
          <w:instrText xml:space="preserve"> PAGEREF _Toc162069447 \h </w:instrText>
        </w:r>
        <w:r w:rsidR="00660DCE">
          <w:rPr>
            <w:noProof/>
            <w:webHidden/>
          </w:rPr>
        </w:r>
        <w:r w:rsidR="00660DCE">
          <w:rPr>
            <w:noProof/>
            <w:webHidden/>
          </w:rPr>
          <w:fldChar w:fldCharType="separate"/>
        </w:r>
        <w:r w:rsidR="00660DCE">
          <w:rPr>
            <w:noProof/>
            <w:webHidden/>
          </w:rPr>
          <w:t>19</w:t>
        </w:r>
        <w:r w:rsidR="00660DCE">
          <w:rPr>
            <w:noProof/>
            <w:webHidden/>
          </w:rPr>
          <w:fldChar w:fldCharType="end"/>
        </w:r>
      </w:hyperlink>
    </w:p>
    <w:p w14:paraId="076B4448" w14:textId="65041574" w:rsidR="00D71D0E" w:rsidRDefault="00D71D0E" w:rsidP="00D71D0E">
      <w:pPr>
        <w:rPr>
          <w:rFonts w:eastAsiaTheme="minorEastAsia"/>
        </w:rPr>
      </w:pPr>
      <w:r w:rsidRPr="00D71D0E">
        <w:rPr>
          <w:rFonts w:eastAsiaTheme="minorEastAsia"/>
        </w:rPr>
        <w:t>Hình ảnh 3.6 Cấu trúc trang web game số 2</w:t>
      </w:r>
      <w:r>
        <w:rPr>
          <w:rFonts w:eastAsiaTheme="minorEastAsia"/>
        </w:rPr>
        <w:t>...............................................................20</w:t>
      </w:r>
    </w:p>
    <w:p w14:paraId="27852AD2" w14:textId="63E3C73A" w:rsidR="00D71D0E" w:rsidRDefault="00D71D0E" w:rsidP="00D71D0E">
      <w:pPr>
        <w:rPr>
          <w:rFonts w:eastAsiaTheme="minorEastAsia"/>
        </w:rPr>
      </w:pPr>
      <w:r w:rsidRPr="00D71D0E">
        <w:rPr>
          <w:rFonts w:eastAsiaTheme="minorEastAsia"/>
        </w:rPr>
        <w:t>Hình ảnh 3.7 Game số 2 phần tạo vị trí bấm được trong bức ảnh</w:t>
      </w:r>
      <w:r>
        <w:rPr>
          <w:rFonts w:eastAsiaTheme="minorEastAsia"/>
        </w:rPr>
        <w:t>................................20</w:t>
      </w:r>
    </w:p>
    <w:p w14:paraId="5DBBE1A4" w14:textId="77777777" w:rsidR="00D71D0E" w:rsidRDefault="00D71D0E" w:rsidP="00D71D0E">
      <w:pPr>
        <w:rPr>
          <w:rFonts w:eastAsiaTheme="minorEastAsia"/>
        </w:rPr>
      </w:pPr>
    </w:p>
    <w:p w14:paraId="609EEEFA" w14:textId="3D5579BF" w:rsidR="00D71D0E" w:rsidRDefault="00D71D0E" w:rsidP="00D71D0E">
      <w:pPr>
        <w:rPr>
          <w:rFonts w:eastAsiaTheme="minorEastAsia"/>
        </w:rPr>
      </w:pPr>
      <w:r w:rsidRPr="00D71D0E">
        <w:rPr>
          <w:rFonts w:eastAsiaTheme="minorEastAsia"/>
        </w:rPr>
        <w:lastRenderedPageBreak/>
        <w:t>Hình ảnh 3.8 Game số 2 phần tạo vị trí bấm được trong ảnh đã thông dữ liệu về tọa độ</w:t>
      </w:r>
      <w:r>
        <w:rPr>
          <w:rFonts w:eastAsiaTheme="minorEastAsia"/>
        </w:rPr>
        <w:t>...............................................................................................................................21</w:t>
      </w:r>
    </w:p>
    <w:p w14:paraId="2A3FDC3C" w14:textId="39E5F145" w:rsidR="00D71D0E" w:rsidRDefault="00D71D0E" w:rsidP="00D71D0E">
      <w:pPr>
        <w:rPr>
          <w:rFonts w:eastAsiaTheme="minorEastAsia"/>
        </w:rPr>
      </w:pPr>
      <w:r w:rsidRPr="00D71D0E">
        <w:rPr>
          <w:rFonts w:eastAsiaTheme="minorEastAsia"/>
        </w:rPr>
        <w:t>Hình ảnh 3.9 Game số 2 phần để hiển thị ra thông báo</w:t>
      </w:r>
      <w:r>
        <w:rPr>
          <w:rFonts w:eastAsiaTheme="minorEastAsia"/>
        </w:rPr>
        <w:t>...............................................22</w:t>
      </w:r>
    </w:p>
    <w:p w14:paraId="1E9ACAFA" w14:textId="5A385490" w:rsidR="00D71D0E" w:rsidRDefault="00D71D0E" w:rsidP="00D71D0E">
      <w:pPr>
        <w:rPr>
          <w:rFonts w:eastAsiaTheme="minorEastAsia"/>
        </w:rPr>
      </w:pPr>
      <w:r w:rsidRPr="00D71D0E">
        <w:rPr>
          <w:rFonts w:eastAsiaTheme="minorEastAsia"/>
        </w:rPr>
        <w:t>Hình ảnh 3.10 Game số 2 phần thêm sự kiện</w:t>
      </w:r>
      <w:r>
        <w:rPr>
          <w:rFonts w:eastAsiaTheme="minorEastAsia"/>
        </w:rPr>
        <w:t>..............................................................22</w:t>
      </w:r>
    </w:p>
    <w:p w14:paraId="46FF17AC" w14:textId="0E0F3206" w:rsidR="00D71D0E" w:rsidRDefault="00D71D0E" w:rsidP="00D71D0E">
      <w:pPr>
        <w:rPr>
          <w:rFonts w:eastAsiaTheme="minorEastAsia"/>
        </w:rPr>
      </w:pPr>
      <w:r w:rsidRPr="00D71D0E">
        <w:rPr>
          <w:rFonts w:eastAsiaTheme="minorEastAsia"/>
        </w:rPr>
        <w:t>Hình ảnh 3.11 Game số 2 phần tạo thông báo kết quả</w:t>
      </w:r>
      <w:r>
        <w:rPr>
          <w:rFonts w:eastAsiaTheme="minorEastAsia"/>
        </w:rPr>
        <w:t>................................................23</w:t>
      </w:r>
    </w:p>
    <w:p w14:paraId="62CB3D37" w14:textId="46E605E0" w:rsidR="00D71D0E" w:rsidRDefault="00D71D0E" w:rsidP="00D71D0E">
      <w:pPr>
        <w:rPr>
          <w:rFonts w:eastAsiaTheme="minorEastAsia"/>
        </w:rPr>
      </w:pPr>
      <w:r w:rsidRPr="00D71D0E">
        <w:rPr>
          <w:rFonts w:eastAsiaTheme="minorEastAsia"/>
        </w:rPr>
        <w:t>Hình ảnh 3.12 Game số 2 phần CSS cho các thẻ “div”, “img”</w:t>
      </w:r>
      <w:r>
        <w:rPr>
          <w:rFonts w:eastAsiaTheme="minorEastAsia"/>
        </w:rPr>
        <w:t>, "h1"</w:t>
      </w:r>
      <w:r w:rsidRPr="00D71D0E">
        <w:rPr>
          <w:rFonts w:eastAsiaTheme="minorEastAsia"/>
        </w:rPr>
        <w:t xml:space="preserve"> và “</w:t>
      </w:r>
      <w:proofErr w:type="gramStart"/>
      <w:r w:rsidRPr="00D71D0E">
        <w:rPr>
          <w:rFonts w:eastAsiaTheme="minorEastAsia"/>
        </w:rPr>
        <w:t>button”</w:t>
      </w:r>
      <w:r>
        <w:rPr>
          <w:rFonts w:eastAsiaTheme="minorEastAsia"/>
        </w:rPr>
        <w:t>.......</w:t>
      </w:r>
      <w:proofErr w:type="gramEnd"/>
      <w:r>
        <w:rPr>
          <w:rFonts w:eastAsiaTheme="minorEastAsia"/>
        </w:rPr>
        <w:t>23</w:t>
      </w:r>
    </w:p>
    <w:p w14:paraId="37A9DB00" w14:textId="5B1DECEA" w:rsidR="00D71D0E" w:rsidRDefault="00D71D0E" w:rsidP="00D71D0E">
      <w:pPr>
        <w:rPr>
          <w:rFonts w:eastAsiaTheme="minorEastAsia"/>
        </w:rPr>
      </w:pPr>
      <w:r w:rsidRPr="00D71D0E">
        <w:rPr>
          <w:rFonts w:eastAsiaTheme="minorEastAsia"/>
        </w:rPr>
        <w:t>Hình ảnh 3.13 Game số 2 phần hướng dẫn chơi</w:t>
      </w:r>
      <w:r>
        <w:rPr>
          <w:rFonts w:eastAsiaTheme="minorEastAsia"/>
        </w:rPr>
        <w:t>.........................................................24</w:t>
      </w:r>
    </w:p>
    <w:p w14:paraId="5F58F433" w14:textId="60566DD3" w:rsidR="00D71D0E" w:rsidRDefault="00D71D0E" w:rsidP="00D71D0E">
      <w:pPr>
        <w:rPr>
          <w:rFonts w:eastAsiaTheme="minorEastAsia"/>
        </w:rPr>
      </w:pPr>
      <w:r w:rsidRPr="00D71D0E">
        <w:rPr>
          <w:rFonts w:eastAsiaTheme="minorEastAsia"/>
        </w:rPr>
        <w:t>Hình ảnh 3.14 Game số 2 phần CSS để trang trí cho phần hướng dẫn chơi</w:t>
      </w:r>
      <w:r>
        <w:rPr>
          <w:rFonts w:eastAsiaTheme="minorEastAsia"/>
        </w:rPr>
        <w:t>.................24</w:t>
      </w:r>
    </w:p>
    <w:p w14:paraId="291F4C3E" w14:textId="48FFA42B" w:rsidR="00D71D0E" w:rsidRDefault="00D71D0E" w:rsidP="00D71D0E">
      <w:pPr>
        <w:rPr>
          <w:rFonts w:eastAsiaTheme="minorEastAsia"/>
        </w:rPr>
      </w:pPr>
      <w:r w:rsidRPr="00D71D0E">
        <w:rPr>
          <w:rFonts w:eastAsiaTheme="minorEastAsia"/>
        </w:rPr>
        <w:t>Hình ảnh 3.15 Game số 2 dùng CSS để cỡ chữ luôn tỉ lệ với màn hình thiết bị người dùng</w:t>
      </w:r>
      <w:r>
        <w:rPr>
          <w:rFonts w:eastAsiaTheme="minorEastAsia"/>
        </w:rPr>
        <w:t>...........................................................................................................................25</w:t>
      </w:r>
    </w:p>
    <w:p w14:paraId="22615105" w14:textId="74CFC0AF" w:rsidR="00D71D0E" w:rsidRDefault="00D71D0E" w:rsidP="00D71D0E">
      <w:pPr>
        <w:rPr>
          <w:rFonts w:eastAsiaTheme="minorEastAsia"/>
        </w:rPr>
      </w:pPr>
      <w:r w:rsidRPr="00D71D0E">
        <w:rPr>
          <w:rFonts w:eastAsiaTheme="minorEastAsia"/>
        </w:rPr>
        <w:t>Hình ảnh 3.16 Game số 2 phần dùng CSS để “</w:t>
      </w:r>
      <w:proofErr w:type="gramStart"/>
      <w:r w:rsidRPr="00D71D0E">
        <w:rPr>
          <w:rFonts w:eastAsiaTheme="minorEastAsia"/>
        </w:rPr>
        <w:t>responsive”</w:t>
      </w:r>
      <w:r>
        <w:rPr>
          <w:rFonts w:eastAsiaTheme="minorEastAsia"/>
        </w:rPr>
        <w:t>........................................</w:t>
      </w:r>
      <w:proofErr w:type="gramEnd"/>
      <w:r>
        <w:rPr>
          <w:rFonts w:eastAsiaTheme="minorEastAsia"/>
        </w:rPr>
        <w:t>26</w:t>
      </w:r>
    </w:p>
    <w:p w14:paraId="7C3E14BE" w14:textId="251C3D10" w:rsidR="00D71D0E" w:rsidRPr="00D71D0E" w:rsidRDefault="00D71D0E" w:rsidP="00D71D0E">
      <w:pPr>
        <w:rPr>
          <w:rFonts w:eastAsiaTheme="minorEastAsia"/>
        </w:rPr>
      </w:pPr>
      <w:r w:rsidRPr="00D71D0E">
        <w:rPr>
          <w:rFonts w:eastAsiaTheme="minorEastAsia"/>
        </w:rPr>
        <w:t>Hình ảnh 3.17 Cấu trúc game số 3</w:t>
      </w:r>
      <w:r>
        <w:rPr>
          <w:rFonts w:eastAsiaTheme="minorEastAsia"/>
        </w:rPr>
        <w:t>..............................................................................27</w:t>
      </w:r>
    </w:p>
    <w:p w14:paraId="27E3ABBB" w14:textId="77777777" w:rsidR="00D71D0E" w:rsidRDefault="00D71D0E" w:rsidP="00D71D0E">
      <w:pPr>
        <w:rPr>
          <w:rFonts w:eastAsiaTheme="minorEastAsia"/>
        </w:rPr>
      </w:pPr>
    </w:p>
    <w:p w14:paraId="7CBDB39C" w14:textId="77777777" w:rsidR="00D71D0E" w:rsidRPr="00D71D0E" w:rsidRDefault="00D71D0E" w:rsidP="00D71D0E">
      <w:pPr>
        <w:rPr>
          <w:rFonts w:eastAsiaTheme="minorEastAsia"/>
        </w:rPr>
      </w:pPr>
    </w:p>
    <w:p w14:paraId="4E117659" w14:textId="23839A23" w:rsidR="00660DCE" w:rsidRPr="00660DCE" w:rsidRDefault="00660DCE" w:rsidP="00660DCE">
      <w:r>
        <w:fldChar w:fldCharType="end"/>
      </w:r>
    </w:p>
    <w:p w14:paraId="75137FF0" w14:textId="7DCF0D0A" w:rsidR="00CA3095" w:rsidRDefault="00235CE3" w:rsidP="00680A3D">
      <w:pPr>
        <w:pStyle w:val="MCLC"/>
      </w:pPr>
      <w:r>
        <w:lastRenderedPageBreak/>
        <w:t>ĐƯỜNG LINK KHO CODE TRÊN GITHUB</w:t>
      </w:r>
    </w:p>
    <w:p w14:paraId="310A33B1" w14:textId="77777777" w:rsidR="00865F12" w:rsidRPr="00865F12" w:rsidRDefault="00865F12" w:rsidP="00865F12"/>
    <w:p w14:paraId="502BBC52" w14:textId="6609F39F" w:rsidR="007021E7" w:rsidRDefault="00865F12" w:rsidP="007021E7">
      <w:r w:rsidRPr="00865F12">
        <w:t>https://github.com/ThanhTung-KHMT-1701/ThanhTung-KHMT-1701</w:t>
      </w:r>
    </w:p>
    <w:p w14:paraId="63A5CB24" w14:textId="7C84FFED" w:rsidR="007021E7" w:rsidRDefault="00DD236C" w:rsidP="00DD236C">
      <w:pPr>
        <w:pStyle w:val="Heading1"/>
      </w:pPr>
      <w:bookmarkStart w:id="19" w:name="_Toc162069464"/>
      <w:r>
        <w:lastRenderedPageBreak/>
        <w:t>GIỚI THIỆU VỀ TRANG WEB</w:t>
      </w:r>
      <w:bookmarkEnd w:id="19"/>
    </w:p>
    <w:p w14:paraId="2F6D05ED" w14:textId="7A7BAE1F" w:rsidR="00122FB1" w:rsidRDefault="00122FB1" w:rsidP="00122FB1">
      <w:pPr>
        <w:ind w:firstLine="720"/>
      </w:pPr>
      <w:r>
        <w:t xml:space="preserve">Đề tài của chúng tôi là “Xây dựng ứng dụng Web để chia sẻ và học tập tiếng Anh”. Chúng </w:t>
      </w:r>
      <w:r w:rsidR="008553A9">
        <w:t xml:space="preserve">tôi </w:t>
      </w:r>
      <w:r>
        <w:t>sẽ tạo ra 3 game để giúp người học có thể học tiếng Anh một cách vui vẻ</w:t>
      </w:r>
      <w:r w:rsidR="008553A9">
        <w:t>, hào hứng hơn cách truyền thống là ngồi chỉ đọc và viết.</w:t>
      </w:r>
    </w:p>
    <w:p w14:paraId="39795A4E" w14:textId="73C70969" w:rsidR="008553A9" w:rsidRDefault="008553A9" w:rsidP="00122FB1">
      <w:pPr>
        <w:ind w:firstLine="720"/>
      </w:pPr>
      <w:r>
        <w:t>Với mỗi game, chúng tôi sẽ chia ra làm 2 phần, mỗi phần chúng tôi xây dựng trên một trang con riêng. Phần thứ nhất là phần để nạp (import) và xuất (export) dữ liệu cho chương trình. Ở đây, người dùng có thể nhập dữ liệu vào chương trình của chúng tôi thông qua định dạng file “txt” hoặc thông qua biểu mẫu trên web mà chúng tôi đã tạo. Chính nhờ sự linh hoạt đó mà người học có thể chia sẻ tài nguyên của họ cho nhau</w:t>
      </w:r>
      <w:r w:rsidR="000B76E3">
        <w:t>. Phần thứ hai là phần game, tương ứng với mỗi game, người học sẽ tương tác (chơi) với các đối tượng mà chúng tôi đã tạo ra mà thông qua đó, khả năng tiếng Anh của họ sẽ được nâng cao.</w:t>
      </w:r>
    </w:p>
    <w:p w14:paraId="7D6EFAE0" w14:textId="04BE84F5" w:rsidR="00C51440" w:rsidRDefault="00C51440" w:rsidP="00122FB1">
      <w:pPr>
        <w:ind w:firstLine="720"/>
      </w:pPr>
      <w:r>
        <w:t>Game thứ nhất, chúng tôi sẽ cho người dùng 1 từ khóa tiếng Anh, mỗi kí tự của từ sẽ nằm trên một khối (block)</w:t>
      </w:r>
      <w:r w:rsidR="00435AA8">
        <w:t>. Chúng tôi sẽ ẩn đi một số kí tự và yêu cầu người dùng nhập vào từ mà họ đoán được. Chúng tôi sẽ gợi ý cho người dùng bằng cách là khi họ di chuột qua một khối bị che thì chữ cái bị ẩn đi đó sẽ được hiển thị.</w:t>
      </w:r>
    </w:p>
    <w:p w14:paraId="452D686A" w14:textId="7A0B7D86" w:rsidR="0081018D" w:rsidRDefault="008B2D18" w:rsidP="0081018D">
      <w:pPr>
        <w:ind w:firstLine="720"/>
      </w:pPr>
      <w:r>
        <w:t xml:space="preserve">Game thứ </w:t>
      </w:r>
      <w:r w:rsidR="00313FB6">
        <w:t>hai</w:t>
      </w:r>
      <w:r>
        <w:t>, chúng tôi sẽ cho người dùng một bức ảnh và một từ tiếng Anh mô tả một đối tượng nằm trong bức ảnh đó. Nhiệm vụ của người dùng là click chuột vào khu vực mô tả đối tượng đã được nêu.</w:t>
      </w:r>
    </w:p>
    <w:p w14:paraId="7FD8E885" w14:textId="77777777" w:rsidR="006C1C1E" w:rsidRDefault="006C1C1E" w:rsidP="006C1C1E">
      <w:pPr>
        <w:keepNext/>
        <w:ind w:firstLine="720"/>
        <w:jc w:val="center"/>
      </w:pPr>
      <w:r w:rsidRPr="006C1C1E">
        <w:rPr>
          <w:noProof/>
        </w:rPr>
        <w:lastRenderedPageBreak/>
        <w:drawing>
          <wp:inline distT="0" distB="0" distL="0" distR="0" wp14:anchorId="2E4F2D4C" wp14:editId="6DEBA4D8">
            <wp:extent cx="3600000" cy="2812244"/>
            <wp:effectExtent l="152400" t="114300" r="153035" b="160020"/>
            <wp:docPr id="1457546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46784" name="Picture 1" descr="A screenshot of a computer&#10;&#10;Description automatically generated"/>
                    <pic:cNvPicPr/>
                  </pic:nvPicPr>
                  <pic:blipFill>
                    <a:blip r:embed="rId15"/>
                    <a:stretch>
                      <a:fillRect/>
                    </a:stretch>
                  </pic:blipFill>
                  <pic:spPr>
                    <a:xfrm>
                      <a:off x="0" y="0"/>
                      <a:ext cx="3600000" cy="2812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01D707" w14:textId="24DF6B5D" w:rsidR="006C1C1E" w:rsidRDefault="006C1C1E" w:rsidP="00D0263E">
      <w:pPr>
        <w:pStyle w:val="Caption"/>
      </w:pPr>
      <w:bookmarkStart w:id="20" w:name="_Toc162069425"/>
      <w:r>
        <w:t xml:space="preserve">Hình ảnh </w:t>
      </w:r>
      <w:r w:rsidR="00244EC0">
        <w:fldChar w:fldCharType="begin"/>
      </w:r>
      <w:r w:rsidR="00244EC0">
        <w:instrText xml:space="preserve"> STYLEREF 1 \s </w:instrText>
      </w:r>
      <w:r w:rsidR="00244EC0">
        <w:fldChar w:fldCharType="separate"/>
      </w:r>
      <w:r w:rsidR="00244EC0">
        <w:rPr>
          <w:noProof/>
        </w:rPr>
        <w:t>1</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1</w:t>
      </w:r>
      <w:r w:rsidR="00244EC0">
        <w:fldChar w:fldCharType="end"/>
      </w:r>
      <w:r>
        <w:t xml:space="preserve"> Hình ảnh minh họa cho game</w:t>
      </w:r>
      <w:r w:rsidR="004E5B35">
        <w:t xml:space="preserve"> số</w:t>
      </w:r>
      <w:r>
        <w:t xml:space="preserve"> 1 trong trường hợp người dùng chọn đúng</w:t>
      </w:r>
      <w:bookmarkEnd w:id="20"/>
    </w:p>
    <w:p w14:paraId="76B20795" w14:textId="77777777" w:rsidR="0081018D" w:rsidRDefault="0081018D" w:rsidP="0081018D">
      <w:pPr>
        <w:keepNext/>
        <w:ind w:firstLine="720"/>
        <w:jc w:val="center"/>
      </w:pPr>
      <w:r w:rsidRPr="0081018D">
        <w:rPr>
          <w:noProof/>
        </w:rPr>
        <w:drawing>
          <wp:inline distT="0" distB="0" distL="0" distR="0" wp14:anchorId="45D20384" wp14:editId="364A59C9">
            <wp:extent cx="3600000" cy="2718434"/>
            <wp:effectExtent l="152400" t="114300" r="153035" b="158750"/>
            <wp:docPr id="104141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15294" name="Picture 1" descr="A screenshot of a computer&#10;&#10;Description automatically generated"/>
                    <pic:cNvPicPr/>
                  </pic:nvPicPr>
                  <pic:blipFill>
                    <a:blip r:embed="rId16"/>
                    <a:stretch>
                      <a:fillRect/>
                    </a:stretch>
                  </pic:blipFill>
                  <pic:spPr>
                    <a:xfrm>
                      <a:off x="0" y="0"/>
                      <a:ext cx="3600000" cy="2718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868D80" w14:textId="3BA228E1" w:rsidR="0081018D" w:rsidRDefault="0081018D" w:rsidP="00D0263E">
      <w:pPr>
        <w:pStyle w:val="Caption"/>
      </w:pPr>
      <w:bookmarkStart w:id="21" w:name="_Toc162069426"/>
      <w:r>
        <w:t xml:space="preserve">Hình ảnh </w:t>
      </w:r>
      <w:r w:rsidR="00244EC0">
        <w:fldChar w:fldCharType="begin"/>
      </w:r>
      <w:r w:rsidR="00244EC0">
        <w:instrText xml:space="preserve"> STYLEREF 1 \s </w:instrText>
      </w:r>
      <w:r w:rsidR="00244EC0">
        <w:fldChar w:fldCharType="separate"/>
      </w:r>
      <w:r w:rsidR="00244EC0">
        <w:rPr>
          <w:noProof/>
        </w:rPr>
        <w:t>1</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2</w:t>
      </w:r>
      <w:r w:rsidR="00244EC0">
        <w:fldChar w:fldCharType="end"/>
      </w:r>
      <w:r>
        <w:t xml:space="preserve"> Hình ảnh minh họa game</w:t>
      </w:r>
      <w:r w:rsidR="004E5B35">
        <w:t xml:space="preserve"> số</w:t>
      </w:r>
      <w:r>
        <w:t xml:space="preserve"> 1</w:t>
      </w:r>
      <w:r w:rsidR="006C1C1E">
        <w:t xml:space="preserve"> trong trường hợp người dùng chọn sai</w:t>
      </w:r>
      <w:bookmarkEnd w:id="21"/>
    </w:p>
    <w:p w14:paraId="4D8D6D17" w14:textId="0A210056" w:rsidR="004154FF" w:rsidRPr="004154FF" w:rsidRDefault="004154FF" w:rsidP="004154FF">
      <w:r>
        <w:t>Nếu nhấn vào đúng hình ảnh mô tả từ đó thì sẽ có một thông báo hiện ra cho biết người dùng đã chọn đúng. Ngược lại, sẽ có một thông báo cho biết rằng người dùng đã nhập sai.</w:t>
      </w:r>
    </w:p>
    <w:p w14:paraId="5081464D" w14:textId="0A72E9A4" w:rsidR="00E24A8C" w:rsidRDefault="00313FB6" w:rsidP="00E24A8C">
      <w:pPr>
        <w:ind w:firstLine="720"/>
      </w:pPr>
      <w:r>
        <w:t>Game thứ ba, chúng tôi sẽ cho người dùng một câu tiếng Anh, mỗi từ trong câu đã được sắp xếp một cách ngẫu nhiên. Nhiệm vụ của người dùng là kéo (drag) và thả (drop) những từ trong câu về vị trí đúng của nó. Chúng tôi sẽ gợi ý cho người dùng bằng cách là nếu một từ đã ở vị trí đúng của nó trong câu thì nó sẽ được làm nổi bật.</w:t>
      </w:r>
    </w:p>
    <w:p w14:paraId="0B96D6C4" w14:textId="34B9E4B0" w:rsidR="00E24A8C" w:rsidRDefault="004E5B35" w:rsidP="00E24A8C">
      <w:pPr>
        <w:keepNext/>
        <w:ind w:firstLine="720"/>
        <w:jc w:val="center"/>
      </w:pPr>
      <w:r w:rsidRPr="004E5B35">
        <w:rPr>
          <w:noProof/>
        </w:rPr>
        <w:lastRenderedPageBreak/>
        <w:drawing>
          <wp:inline distT="0" distB="0" distL="0" distR="0" wp14:anchorId="23DE8B9D" wp14:editId="56967FFA">
            <wp:extent cx="4320000" cy="4350478"/>
            <wp:effectExtent l="114300" t="114300" r="118745" b="145415"/>
            <wp:docPr id="15701811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81103" name="Picture 1" descr="A screenshot of a computer screen&#10;&#10;Description automatically generated"/>
                    <pic:cNvPicPr/>
                  </pic:nvPicPr>
                  <pic:blipFill>
                    <a:blip r:embed="rId17"/>
                    <a:stretch>
                      <a:fillRect/>
                    </a:stretch>
                  </pic:blipFill>
                  <pic:spPr>
                    <a:xfrm>
                      <a:off x="0" y="0"/>
                      <a:ext cx="4320000" cy="4350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1C1CC" w14:textId="6AAF1F58" w:rsidR="00E24A8C" w:rsidRPr="00E24A8C" w:rsidRDefault="004E5B35" w:rsidP="00D0263E">
      <w:pPr>
        <w:pStyle w:val="Caption"/>
      </w:pPr>
      <w:bookmarkStart w:id="22" w:name="_Toc162069427"/>
      <w:r>
        <w:t xml:space="preserve">Hình ảnh </w:t>
      </w:r>
      <w:r w:rsidR="00244EC0">
        <w:fldChar w:fldCharType="begin"/>
      </w:r>
      <w:r w:rsidR="00244EC0">
        <w:instrText xml:space="preserve"> STYLEREF 1 \s </w:instrText>
      </w:r>
      <w:r w:rsidR="00244EC0">
        <w:fldChar w:fldCharType="separate"/>
      </w:r>
      <w:r w:rsidR="00244EC0">
        <w:rPr>
          <w:noProof/>
        </w:rPr>
        <w:t>1</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3</w:t>
      </w:r>
      <w:r w:rsidR="00244EC0">
        <w:fldChar w:fldCharType="end"/>
      </w:r>
      <w:r>
        <w:t xml:space="preserve"> Hình ảnh giao diện của game số 3 lúc ban đầu</w:t>
      </w:r>
      <w:bookmarkEnd w:id="22"/>
    </w:p>
    <w:p w14:paraId="0FF55D55" w14:textId="77777777" w:rsidR="00E24A8C" w:rsidRDefault="00E24A8C" w:rsidP="00E24A8C">
      <w:pPr>
        <w:keepNext/>
        <w:jc w:val="center"/>
      </w:pPr>
      <w:r w:rsidRPr="00E24A8C">
        <w:rPr>
          <w:noProof/>
        </w:rPr>
        <w:drawing>
          <wp:inline distT="0" distB="0" distL="0" distR="0" wp14:anchorId="0F833CE0" wp14:editId="157E4E47">
            <wp:extent cx="3600000" cy="657897"/>
            <wp:effectExtent l="152400" t="114300" r="153035" b="142240"/>
            <wp:docPr id="969212090" name="Picture 1" descr="A blue and orang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12090" name="Picture 1" descr="A blue and orange square with white text&#10;&#10;Description automatically generated"/>
                    <pic:cNvPicPr/>
                  </pic:nvPicPr>
                  <pic:blipFill>
                    <a:blip r:embed="rId18"/>
                    <a:stretch>
                      <a:fillRect/>
                    </a:stretch>
                  </pic:blipFill>
                  <pic:spPr>
                    <a:xfrm>
                      <a:off x="0" y="0"/>
                      <a:ext cx="3600000" cy="657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DA1288" w14:textId="5755FD56" w:rsidR="00E24A8C" w:rsidRDefault="00E24A8C" w:rsidP="00D0263E">
      <w:pPr>
        <w:pStyle w:val="Caption"/>
      </w:pPr>
      <w:bookmarkStart w:id="23" w:name="_Toc162069428"/>
      <w:r>
        <w:t xml:space="preserve">Hình ảnh </w:t>
      </w:r>
      <w:r w:rsidR="00244EC0">
        <w:fldChar w:fldCharType="begin"/>
      </w:r>
      <w:r w:rsidR="00244EC0">
        <w:instrText xml:space="preserve"> STYLEREF 1 \s </w:instrText>
      </w:r>
      <w:r w:rsidR="00244EC0">
        <w:fldChar w:fldCharType="separate"/>
      </w:r>
      <w:r w:rsidR="00244EC0">
        <w:rPr>
          <w:noProof/>
        </w:rPr>
        <w:t>1</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4</w:t>
      </w:r>
      <w:r w:rsidR="00244EC0">
        <w:fldChar w:fldCharType="end"/>
      </w:r>
      <w:r>
        <w:t xml:space="preserve"> Hình ảnh game số 3 khi người dùng đã sắp xếp nhưng chưa đúng thứ tự</w:t>
      </w:r>
      <w:bookmarkEnd w:id="23"/>
    </w:p>
    <w:p w14:paraId="1B0E94B6" w14:textId="77777777" w:rsidR="00E24A8C" w:rsidRDefault="00E24A8C" w:rsidP="00E24A8C">
      <w:pPr>
        <w:keepNext/>
        <w:jc w:val="center"/>
      </w:pPr>
      <w:r w:rsidRPr="00E24A8C">
        <w:rPr>
          <w:noProof/>
        </w:rPr>
        <w:drawing>
          <wp:inline distT="0" distB="0" distL="0" distR="0" wp14:anchorId="317002F9" wp14:editId="7A17BDC4">
            <wp:extent cx="3600000" cy="583751"/>
            <wp:effectExtent l="152400" t="114300" r="153035" b="140335"/>
            <wp:docPr id="357712861" name="Picture 1" descr="A green and black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12861" name="Picture 1" descr="A green and black rectangles with white text&#10;&#10;Description automatically generated"/>
                    <pic:cNvPicPr/>
                  </pic:nvPicPr>
                  <pic:blipFill>
                    <a:blip r:embed="rId19"/>
                    <a:stretch>
                      <a:fillRect/>
                    </a:stretch>
                  </pic:blipFill>
                  <pic:spPr>
                    <a:xfrm>
                      <a:off x="0" y="0"/>
                      <a:ext cx="3600000" cy="5837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F0E10E" w14:textId="19F76F99" w:rsidR="00E24A8C" w:rsidRPr="00E24A8C" w:rsidRDefault="00E24A8C" w:rsidP="00D0263E">
      <w:pPr>
        <w:pStyle w:val="Caption"/>
      </w:pPr>
      <w:bookmarkStart w:id="24" w:name="_Toc162069429"/>
      <w:r>
        <w:t xml:space="preserve">Hình ảnh </w:t>
      </w:r>
      <w:r w:rsidR="00244EC0">
        <w:fldChar w:fldCharType="begin"/>
      </w:r>
      <w:r w:rsidR="00244EC0">
        <w:instrText xml:space="preserve"> STYLEREF 1 \s </w:instrText>
      </w:r>
      <w:r w:rsidR="00244EC0">
        <w:fldChar w:fldCharType="separate"/>
      </w:r>
      <w:r w:rsidR="00244EC0">
        <w:rPr>
          <w:noProof/>
        </w:rPr>
        <w:t>1</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5</w:t>
      </w:r>
      <w:r w:rsidR="00244EC0">
        <w:fldChar w:fldCharType="end"/>
      </w:r>
      <w:r>
        <w:t xml:space="preserve"> Hình ảnh game số 3 khi người dùng đã xếp đúng một số từ trong câu</w:t>
      </w:r>
      <w:bookmarkEnd w:id="24"/>
    </w:p>
    <w:p w14:paraId="0A4ABEFF" w14:textId="77777777" w:rsidR="00313FB6" w:rsidRPr="00122FB1" w:rsidRDefault="00313FB6" w:rsidP="00122FB1">
      <w:pPr>
        <w:ind w:firstLine="720"/>
      </w:pPr>
    </w:p>
    <w:p w14:paraId="57A2CACD" w14:textId="45BBF55F" w:rsidR="00E24A8C" w:rsidRDefault="00E24A8C" w:rsidP="00E24A8C">
      <w:pPr>
        <w:ind w:firstLine="720"/>
      </w:pPr>
      <w:r>
        <w:t xml:space="preserve">Game thứ tư, người dùng sẽ được luyện khả năng phát âm của mình thông qua việc đọc một từ, một cụm từ hoặc một câu tiếng anh. Chương trình của chúng tôi sẽ xử lý </w:t>
      </w:r>
      <w:r w:rsidR="00F567CB">
        <w:t xml:space="preserve">dữ liệu âm thanh đầu vào </w:t>
      </w:r>
      <w:r>
        <w:t>để đưa ra</w:t>
      </w:r>
      <w:r w:rsidR="00F567CB">
        <w:t xml:space="preserve"> những gợi ý nhằm nâng cao được khả năng tự học và tự sửa lỗi của người dùng. Người dùng sẽ biết được rằng trong cụm từ này, trong câu này thì những từ nào mình đã đọc đúng và có bao nhiêu khả năng xảy ra </w:t>
      </w:r>
      <w:r w:rsidR="00F567CB">
        <w:lastRenderedPageBreak/>
        <w:t>trường hợp như vậy.</w:t>
      </w:r>
    </w:p>
    <w:p w14:paraId="582A4B61" w14:textId="77777777" w:rsidR="00F567CB" w:rsidRDefault="00F567CB" w:rsidP="00F567CB">
      <w:pPr>
        <w:keepNext/>
        <w:ind w:firstLine="720"/>
        <w:jc w:val="center"/>
      </w:pPr>
      <w:r w:rsidRPr="00F567CB">
        <w:rPr>
          <w:noProof/>
        </w:rPr>
        <w:drawing>
          <wp:inline distT="0" distB="0" distL="0" distR="0" wp14:anchorId="73C8637E" wp14:editId="341E0CA1">
            <wp:extent cx="5400000" cy="1620370"/>
            <wp:effectExtent l="133350" t="114300" r="144145" b="170815"/>
            <wp:docPr id="94733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3671" name="Picture 1" descr="A screenshot of a computer&#10;&#10;Description automatically generated"/>
                    <pic:cNvPicPr/>
                  </pic:nvPicPr>
                  <pic:blipFill>
                    <a:blip r:embed="rId20"/>
                    <a:stretch>
                      <a:fillRect/>
                    </a:stretch>
                  </pic:blipFill>
                  <pic:spPr>
                    <a:xfrm>
                      <a:off x="0" y="0"/>
                      <a:ext cx="5400000" cy="1620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75EBB2" w14:textId="2FE860FD" w:rsidR="00F567CB" w:rsidRDefault="00F567CB" w:rsidP="00D0263E">
      <w:pPr>
        <w:pStyle w:val="Caption"/>
      </w:pPr>
      <w:bookmarkStart w:id="25" w:name="_Toc162069430"/>
      <w:r>
        <w:t xml:space="preserve">Hình ảnh </w:t>
      </w:r>
      <w:r w:rsidR="00244EC0">
        <w:fldChar w:fldCharType="begin"/>
      </w:r>
      <w:r w:rsidR="00244EC0">
        <w:instrText xml:space="preserve"> STYLEREF 1 \s </w:instrText>
      </w:r>
      <w:r w:rsidR="00244EC0">
        <w:fldChar w:fldCharType="separate"/>
      </w:r>
      <w:r w:rsidR="00244EC0">
        <w:rPr>
          <w:noProof/>
        </w:rPr>
        <w:t>1</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6</w:t>
      </w:r>
      <w:r w:rsidR="00244EC0">
        <w:fldChar w:fldCharType="end"/>
      </w:r>
      <w:r>
        <w:t xml:space="preserve"> Hình ảnh game số 4</w:t>
      </w:r>
      <w:bookmarkEnd w:id="25"/>
    </w:p>
    <w:p w14:paraId="156FE710" w14:textId="77777777" w:rsidR="00F567CB" w:rsidRDefault="00F567CB" w:rsidP="00F567CB">
      <w:pPr>
        <w:keepNext/>
        <w:jc w:val="center"/>
      </w:pPr>
      <w:r w:rsidRPr="00F567CB">
        <w:rPr>
          <w:noProof/>
        </w:rPr>
        <w:drawing>
          <wp:inline distT="0" distB="0" distL="0" distR="0" wp14:anchorId="4B36D2EC" wp14:editId="2BDC1CB2">
            <wp:extent cx="1800000" cy="3879545"/>
            <wp:effectExtent l="133350" t="114300" r="143510" b="159385"/>
            <wp:docPr id="481918054" name="Picture 1" descr="A screenshot of a numb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18054" name="Picture 1" descr="A screenshot of a number game&#10;&#10;Description automatically generated"/>
                    <pic:cNvPicPr/>
                  </pic:nvPicPr>
                  <pic:blipFill>
                    <a:blip r:embed="rId21"/>
                    <a:stretch>
                      <a:fillRect/>
                    </a:stretch>
                  </pic:blipFill>
                  <pic:spPr>
                    <a:xfrm>
                      <a:off x="0" y="0"/>
                      <a:ext cx="1800000" cy="3879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CA8BD5" w14:textId="65054911" w:rsidR="00F567CB" w:rsidRPr="00F567CB" w:rsidRDefault="00F567CB" w:rsidP="00D0263E">
      <w:pPr>
        <w:pStyle w:val="Caption"/>
      </w:pPr>
      <w:bookmarkStart w:id="26" w:name="_Toc162069431"/>
      <w:r>
        <w:t xml:space="preserve">Hình ảnh </w:t>
      </w:r>
      <w:r w:rsidR="00244EC0">
        <w:fldChar w:fldCharType="begin"/>
      </w:r>
      <w:r w:rsidR="00244EC0">
        <w:instrText xml:space="preserve"> STYLEREF 1 \s </w:instrText>
      </w:r>
      <w:r w:rsidR="00244EC0">
        <w:fldChar w:fldCharType="separate"/>
      </w:r>
      <w:r w:rsidR="00244EC0">
        <w:rPr>
          <w:noProof/>
        </w:rPr>
        <w:t>1</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7</w:t>
      </w:r>
      <w:r w:rsidR="00244EC0">
        <w:fldChar w:fldCharType="end"/>
      </w:r>
      <w:r>
        <w:t xml:space="preserve"> Phần hiển thị kết quả đầu ra cho game số 4</w:t>
      </w:r>
      <w:bookmarkEnd w:id="26"/>
    </w:p>
    <w:p w14:paraId="64952B94" w14:textId="1FE73FCB" w:rsidR="00DD236C" w:rsidRDefault="00DD236C" w:rsidP="00DD236C">
      <w:pPr>
        <w:pStyle w:val="Heading1"/>
      </w:pPr>
      <w:bookmarkStart w:id="27" w:name="_Toc162069465"/>
      <w:r>
        <w:lastRenderedPageBreak/>
        <w:t>CƠ SỞ LÝ THUYẾT</w:t>
      </w:r>
      <w:bookmarkEnd w:id="27"/>
    </w:p>
    <w:p w14:paraId="605BB19F" w14:textId="5ECAFC50" w:rsidR="004D1348" w:rsidRDefault="004D1348" w:rsidP="004D1348">
      <w:pPr>
        <w:pStyle w:val="Heading2"/>
      </w:pPr>
      <w:bookmarkStart w:id="28" w:name="_Toc162069466"/>
      <w:r>
        <w:t>LocalStorage</w:t>
      </w:r>
      <w:bookmarkEnd w:id="28"/>
    </w:p>
    <w:p w14:paraId="366F7AC6" w14:textId="1EF8829D" w:rsidR="00C77974" w:rsidRDefault="00C77974" w:rsidP="00C77974">
      <w:pPr>
        <w:ind w:firstLine="357"/>
      </w:pPr>
      <w:r>
        <w:t xml:space="preserve">LocalStorage là một nơi để lưu trữ dữ liệu ngay trong chính trình duyệt web của người dùng. </w:t>
      </w:r>
      <w:r w:rsidR="00D9497D">
        <w:t>Với đề tài này, chúng tôi quyết định sẽ sử dụng công cụ đó để làm nơi lưu trữ dữ liệu cho trang web của mình bởi sự đơn giản trong cách tiếp cận. Mặc dù, chúng tôi hiểu, nó có thể không an toàn đối với dữ liệu nhạy cảm hoặc dữ liệu sẽ bị phá, làm hỏng bởi tác nhân người dùng.</w:t>
      </w:r>
    </w:p>
    <w:p w14:paraId="7B53FCB1" w14:textId="081D3015" w:rsidR="009B775E" w:rsidRDefault="009B775E" w:rsidP="00C77974">
      <w:pPr>
        <w:ind w:firstLine="357"/>
      </w:pPr>
      <w:r>
        <w:t>Dữ liệu được lưu trữ sẽ ở định dạng văn bản.</w:t>
      </w:r>
    </w:p>
    <w:p w14:paraId="7EE68931" w14:textId="36F8CEE6" w:rsidR="00D9497D" w:rsidRPr="009B775E" w:rsidRDefault="00D9497D" w:rsidP="00D9497D">
      <w:pPr>
        <w:pStyle w:val="Heading3"/>
      </w:pPr>
      <w:bookmarkStart w:id="29" w:name="_Toc162069467"/>
      <w:r>
        <w:rPr>
          <w:lang w:val="en-US"/>
        </w:rPr>
        <w:t>localStorage.setItem(…)</w:t>
      </w:r>
      <w:bookmarkEnd w:id="29"/>
    </w:p>
    <w:p w14:paraId="41E18AFE" w14:textId="0BA0D450" w:rsidR="007F54F2" w:rsidRDefault="009B775E" w:rsidP="00EB3266">
      <w:pPr>
        <w:ind w:firstLine="357"/>
      </w:pPr>
      <w:r>
        <w:t>Để lưu trữ dữ liệu, với localStorage, chúng ta sử dụng cú pháp sau đây</w:t>
      </w:r>
      <w:r w:rsidR="00EC3542">
        <w:t>:</w:t>
      </w:r>
      <w:r>
        <w:t xml:space="preserve"> </w:t>
      </w:r>
    </w:p>
    <w:p w14:paraId="1FB45221" w14:textId="7CAE32D8" w:rsidR="009B775E" w:rsidRDefault="009B775E" w:rsidP="007F54F2">
      <w:pPr>
        <w:ind w:firstLine="357"/>
        <w:jc w:val="center"/>
      </w:pPr>
      <w:r>
        <w:t>“localStorgae.setItem(key, value)"</w:t>
      </w:r>
    </w:p>
    <w:p w14:paraId="3F5AA2BC" w14:textId="2EF7DB5E" w:rsidR="00E34E7D" w:rsidRDefault="00E34E7D" w:rsidP="00E34E7D">
      <w:pPr>
        <w:ind w:firstLine="357"/>
        <w:jc w:val="left"/>
      </w:pPr>
      <w:r>
        <w:t>Trong đó, “key” là khóa mà chúng ta sẽ tạo cho cơ sở dữ liệu, “value” là dữ liệu của chúng ta.</w:t>
      </w:r>
      <w:r w:rsidR="00EF6ACB">
        <w:t xml:space="preserve"> Lưu ý, thao tác này sẽ ghi đè dữ liệu nếu “key” mà chúng ta sử dụng trùng với “key” của một cơ sở dữ liệu đã tồn tại trong LocalStorage.</w:t>
      </w:r>
    </w:p>
    <w:p w14:paraId="482AAAB2" w14:textId="77777777" w:rsidR="007F54F2" w:rsidRDefault="009B775E" w:rsidP="007F54F2">
      <w:pPr>
        <w:keepNext/>
        <w:ind w:left="357"/>
        <w:jc w:val="center"/>
      </w:pPr>
      <w:r w:rsidRPr="009B775E">
        <w:rPr>
          <w:noProof/>
        </w:rPr>
        <w:drawing>
          <wp:inline distT="0" distB="0" distL="0" distR="0" wp14:anchorId="4DC1C293" wp14:editId="1BADD1F4">
            <wp:extent cx="5400000" cy="2835799"/>
            <wp:effectExtent l="114300" t="114300" r="144145" b="136525"/>
            <wp:docPr id="123774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47555" name=""/>
                    <pic:cNvPicPr/>
                  </pic:nvPicPr>
                  <pic:blipFill>
                    <a:blip r:embed="rId22"/>
                    <a:stretch>
                      <a:fillRect/>
                    </a:stretch>
                  </pic:blipFill>
                  <pic:spPr>
                    <a:xfrm>
                      <a:off x="0" y="0"/>
                      <a:ext cx="5400000" cy="28357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93E4FF" w14:textId="6BEC6AC8" w:rsidR="00E34E7D" w:rsidRPr="00E34E7D" w:rsidRDefault="007F54F2" w:rsidP="00D0263E">
      <w:pPr>
        <w:pStyle w:val="Caption"/>
      </w:pPr>
      <w:bookmarkStart w:id="30" w:name="_Toc159955646"/>
      <w:bookmarkStart w:id="31" w:name="_Toc162069432"/>
      <w:r>
        <w:t xml:space="preserve">Hình ảnh </w:t>
      </w:r>
      <w:r w:rsidR="00244EC0">
        <w:fldChar w:fldCharType="begin"/>
      </w:r>
      <w:r w:rsidR="00244EC0">
        <w:instrText xml:space="preserve"> STYLEREF 1 \s </w:instrText>
      </w:r>
      <w:r w:rsidR="00244EC0">
        <w:fldChar w:fldCharType="separate"/>
      </w:r>
      <w:r w:rsidR="00244EC0">
        <w:rPr>
          <w:noProof/>
        </w:rPr>
        <w:t>2</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1</w:t>
      </w:r>
      <w:r w:rsidR="00244EC0">
        <w:fldChar w:fldCharType="end"/>
      </w:r>
      <w:r>
        <w:t xml:space="preserve"> localStorage.setItem(…)</w:t>
      </w:r>
      <w:bookmarkEnd w:id="30"/>
      <w:bookmarkEnd w:id="31"/>
    </w:p>
    <w:p w14:paraId="194E82F0" w14:textId="02260E86" w:rsidR="00D9497D" w:rsidRPr="00EC3542" w:rsidRDefault="00D9497D" w:rsidP="00D9497D">
      <w:pPr>
        <w:pStyle w:val="Heading3"/>
      </w:pPr>
      <w:bookmarkStart w:id="32" w:name="_Toc162069468"/>
      <w:r>
        <w:rPr>
          <w:lang w:val="en-US"/>
        </w:rPr>
        <w:t>localStorage.getItem(…)</w:t>
      </w:r>
      <w:bookmarkEnd w:id="32"/>
    </w:p>
    <w:p w14:paraId="6D04077B" w14:textId="2F00AADC" w:rsidR="00EC3542" w:rsidRDefault="00EC3542" w:rsidP="00EC3542">
      <w:pPr>
        <w:ind w:left="357"/>
      </w:pPr>
      <w:r>
        <w:t>Để lấy được dữ liệu từ LocalStorage, chúng ta sử dụng cú pháp sau đây</w:t>
      </w:r>
      <w:r w:rsidR="00F9127B">
        <w:t>:</w:t>
      </w:r>
    </w:p>
    <w:p w14:paraId="006CAD94" w14:textId="0441A182" w:rsidR="00F9127B" w:rsidRDefault="00F9127B" w:rsidP="00F9127B">
      <w:pPr>
        <w:ind w:left="357"/>
        <w:jc w:val="center"/>
      </w:pPr>
      <w:r>
        <w:t>“localStorage.getItem(key)”</w:t>
      </w:r>
    </w:p>
    <w:p w14:paraId="27250929" w14:textId="1062245F" w:rsidR="00F9127B" w:rsidRDefault="00F9127B" w:rsidP="00F9127B">
      <w:pPr>
        <w:ind w:left="357"/>
        <w:jc w:val="left"/>
      </w:pPr>
      <w:r>
        <w:t>Trong đó, “key” là khóa của dữ liệu mà chúng ta muốn lấy.</w:t>
      </w:r>
    </w:p>
    <w:p w14:paraId="7E2D510C" w14:textId="77777777" w:rsidR="00F9127B" w:rsidRDefault="00F9127B" w:rsidP="00F9127B">
      <w:pPr>
        <w:keepNext/>
        <w:ind w:left="357"/>
        <w:jc w:val="left"/>
      </w:pPr>
      <w:r w:rsidRPr="00F9127B">
        <w:rPr>
          <w:noProof/>
        </w:rPr>
        <w:lastRenderedPageBreak/>
        <w:drawing>
          <wp:inline distT="0" distB="0" distL="0" distR="0" wp14:anchorId="32D43A7D" wp14:editId="2898F433">
            <wp:extent cx="5400000" cy="2839486"/>
            <wp:effectExtent l="114300" t="114300" r="144145" b="151765"/>
            <wp:docPr id="71949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93858" name=""/>
                    <pic:cNvPicPr/>
                  </pic:nvPicPr>
                  <pic:blipFill>
                    <a:blip r:embed="rId23"/>
                    <a:stretch>
                      <a:fillRect/>
                    </a:stretch>
                  </pic:blipFill>
                  <pic:spPr>
                    <a:xfrm>
                      <a:off x="0" y="0"/>
                      <a:ext cx="5400000" cy="28394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9D9622" w14:textId="49093678" w:rsidR="00F9127B" w:rsidRPr="00D9497D" w:rsidRDefault="00F9127B" w:rsidP="00D0263E">
      <w:pPr>
        <w:pStyle w:val="Caption"/>
      </w:pPr>
      <w:bookmarkStart w:id="33" w:name="_Toc159955647"/>
      <w:bookmarkStart w:id="34" w:name="_Toc162069433"/>
      <w:r>
        <w:t xml:space="preserve">Hình ảnh </w:t>
      </w:r>
      <w:r w:rsidR="00244EC0">
        <w:fldChar w:fldCharType="begin"/>
      </w:r>
      <w:r w:rsidR="00244EC0">
        <w:instrText xml:space="preserve"> STYLEREF 1 \s </w:instrText>
      </w:r>
      <w:r w:rsidR="00244EC0">
        <w:fldChar w:fldCharType="separate"/>
      </w:r>
      <w:r w:rsidR="00244EC0">
        <w:rPr>
          <w:noProof/>
        </w:rPr>
        <w:t>2</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2</w:t>
      </w:r>
      <w:r w:rsidR="00244EC0">
        <w:fldChar w:fldCharType="end"/>
      </w:r>
      <w:r>
        <w:t xml:space="preserve"> localStorage.getItem(…)</w:t>
      </w:r>
      <w:bookmarkEnd w:id="33"/>
      <w:bookmarkEnd w:id="34"/>
    </w:p>
    <w:p w14:paraId="0DF5FD80" w14:textId="2FAE50F9" w:rsidR="00534D62" w:rsidRDefault="00534D62" w:rsidP="004D1348">
      <w:pPr>
        <w:pStyle w:val="Heading2"/>
      </w:pPr>
      <w:bookmarkStart w:id="35" w:name="_Toc162069469"/>
      <w:r>
        <w:t>Javascript cơ bản</w:t>
      </w:r>
      <w:bookmarkEnd w:id="35"/>
    </w:p>
    <w:p w14:paraId="3146C6A1" w14:textId="110D24DE" w:rsidR="00085071" w:rsidRPr="00085071" w:rsidRDefault="00085071" w:rsidP="00085071">
      <w:pPr>
        <w:pStyle w:val="Heading3"/>
      </w:pPr>
      <w:bookmarkStart w:id="36" w:name="_Toc162069470"/>
      <w:r>
        <w:rPr>
          <w:lang w:val="en-US"/>
        </w:rPr>
        <w:t>Biến</w:t>
      </w:r>
      <w:bookmarkEnd w:id="36"/>
    </w:p>
    <w:p w14:paraId="3451DCCB" w14:textId="77777777" w:rsidR="00AD71BC" w:rsidRDefault="00085071" w:rsidP="00085071">
      <w:pPr>
        <w:ind w:firstLine="357"/>
      </w:pPr>
      <w:r>
        <w:t>Trong ngôn ngữ Javascript, biến không yêu cầu kiểu dữ liệu giống như trong C++.</w:t>
      </w:r>
    </w:p>
    <w:p w14:paraId="06833845" w14:textId="17AF1F56" w:rsidR="00085071" w:rsidRDefault="00085071" w:rsidP="00085071">
      <w:pPr>
        <w:ind w:firstLine="357"/>
      </w:pPr>
      <w:r>
        <w:t>Để khai báo một biến, chúng ta sử dụng từ khóa “let”.</w:t>
      </w:r>
    </w:p>
    <w:p w14:paraId="1506E918" w14:textId="77777777" w:rsidR="00571EF4" w:rsidRDefault="00571EF4" w:rsidP="00571EF4">
      <w:pPr>
        <w:keepNext/>
        <w:ind w:firstLine="357"/>
        <w:jc w:val="center"/>
      </w:pPr>
      <w:r w:rsidRPr="00571EF4">
        <w:rPr>
          <w:noProof/>
        </w:rPr>
        <w:drawing>
          <wp:inline distT="0" distB="0" distL="0" distR="0" wp14:anchorId="7E20F3CC" wp14:editId="789A5955">
            <wp:extent cx="4500000" cy="2105113"/>
            <wp:effectExtent l="114300" t="114300" r="110490" b="142875"/>
            <wp:docPr id="1472588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88280" name="Picture 1" descr="A computer screen shot of text&#10;&#10;Description automatically generated"/>
                    <pic:cNvPicPr/>
                  </pic:nvPicPr>
                  <pic:blipFill>
                    <a:blip r:embed="rId24"/>
                    <a:stretch>
                      <a:fillRect/>
                    </a:stretch>
                  </pic:blipFill>
                  <pic:spPr>
                    <a:xfrm>
                      <a:off x="0" y="0"/>
                      <a:ext cx="4500000" cy="21051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06205" w14:textId="6DB3B659" w:rsidR="00085071" w:rsidRPr="00085071" w:rsidRDefault="00571EF4" w:rsidP="00D0263E">
      <w:pPr>
        <w:pStyle w:val="Caption"/>
      </w:pPr>
      <w:bookmarkStart w:id="37" w:name="_Toc159955648"/>
      <w:bookmarkStart w:id="38" w:name="_Toc162069434"/>
      <w:r>
        <w:t xml:space="preserve">Hình ảnh </w:t>
      </w:r>
      <w:r w:rsidR="00244EC0">
        <w:fldChar w:fldCharType="begin"/>
      </w:r>
      <w:r w:rsidR="00244EC0">
        <w:instrText xml:space="preserve"> STYLEREF 1 \s </w:instrText>
      </w:r>
      <w:r w:rsidR="00244EC0">
        <w:fldChar w:fldCharType="separate"/>
      </w:r>
      <w:r w:rsidR="00244EC0">
        <w:rPr>
          <w:noProof/>
        </w:rPr>
        <w:t>2</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3</w:t>
      </w:r>
      <w:r w:rsidR="00244EC0">
        <w:fldChar w:fldCharType="end"/>
      </w:r>
      <w:r>
        <w:t xml:space="preserve"> Biến trong Javascript</w:t>
      </w:r>
      <w:bookmarkEnd w:id="37"/>
      <w:bookmarkEnd w:id="38"/>
    </w:p>
    <w:p w14:paraId="41E9E8BE" w14:textId="2E8BD7F5" w:rsidR="00085071" w:rsidRPr="00AD71BC" w:rsidRDefault="00085071" w:rsidP="00085071">
      <w:pPr>
        <w:pStyle w:val="Heading3"/>
      </w:pPr>
      <w:bookmarkStart w:id="39" w:name="_Toc162069471"/>
      <w:r>
        <w:rPr>
          <w:lang w:val="en-US"/>
        </w:rPr>
        <w:t>Vòng lặp</w:t>
      </w:r>
      <w:bookmarkEnd w:id="39"/>
    </w:p>
    <w:p w14:paraId="1E6D63D4" w14:textId="3D51CF9E" w:rsidR="00AD71BC" w:rsidRDefault="002217EF" w:rsidP="002217EF">
      <w:pPr>
        <w:ind w:firstLine="357"/>
      </w:pPr>
      <w:r>
        <w:t>Trong ngôn ngữ Javascript, vòng lặp cũng có thể được sử dụng với các thành phần tương tự như trong C++. Bao gồm hành động ban đầu, điều kiện để lặp và hành động sẽ làm sau mỗi bước.</w:t>
      </w:r>
    </w:p>
    <w:p w14:paraId="4DFFE45A" w14:textId="3C47DA2D" w:rsidR="002217EF" w:rsidRDefault="002217EF" w:rsidP="002217EF">
      <w:pPr>
        <w:ind w:firstLine="357"/>
      </w:pPr>
      <w:r>
        <w:t>Song, với một số đối tượng như mảng, chúng ta có thể sử dụng cú pháp “for … of” để đơn giản hóa hơn việc này.</w:t>
      </w:r>
    </w:p>
    <w:p w14:paraId="66036BA0" w14:textId="77777777" w:rsidR="002217EF" w:rsidRDefault="002217EF" w:rsidP="002217EF">
      <w:pPr>
        <w:keepNext/>
        <w:ind w:firstLine="357"/>
        <w:jc w:val="center"/>
      </w:pPr>
      <w:r w:rsidRPr="002217EF">
        <w:rPr>
          <w:noProof/>
        </w:rPr>
        <w:lastRenderedPageBreak/>
        <w:drawing>
          <wp:inline distT="0" distB="0" distL="0" distR="0" wp14:anchorId="52312243" wp14:editId="139A5472">
            <wp:extent cx="5400000" cy="1434183"/>
            <wp:effectExtent l="133350" t="114300" r="144145" b="147320"/>
            <wp:docPr id="1977707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0780" name="Picture 1" descr="A screen shot of a computer code&#10;&#10;Description automatically generated"/>
                    <pic:cNvPicPr/>
                  </pic:nvPicPr>
                  <pic:blipFill>
                    <a:blip r:embed="rId25"/>
                    <a:stretch>
                      <a:fillRect/>
                    </a:stretch>
                  </pic:blipFill>
                  <pic:spPr>
                    <a:xfrm>
                      <a:off x="0" y="0"/>
                      <a:ext cx="5400000" cy="14341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8894D0" w14:textId="0313AC6E" w:rsidR="002217EF" w:rsidRDefault="002217EF" w:rsidP="00D0263E">
      <w:pPr>
        <w:pStyle w:val="Caption"/>
      </w:pPr>
      <w:bookmarkStart w:id="40" w:name="_Toc159955649"/>
      <w:bookmarkStart w:id="41" w:name="_Toc162069435"/>
      <w:r>
        <w:t xml:space="preserve">Hình ảnh </w:t>
      </w:r>
      <w:r w:rsidR="00244EC0">
        <w:fldChar w:fldCharType="begin"/>
      </w:r>
      <w:r w:rsidR="00244EC0">
        <w:instrText xml:space="preserve"> STYLEREF 1 \s </w:instrText>
      </w:r>
      <w:r w:rsidR="00244EC0">
        <w:fldChar w:fldCharType="separate"/>
      </w:r>
      <w:r w:rsidR="00244EC0">
        <w:rPr>
          <w:noProof/>
        </w:rPr>
        <w:t>2</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4</w:t>
      </w:r>
      <w:r w:rsidR="00244EC0">
        <w:fldChar w:fldCharType="end"/>
      </w:r>
      <w:r>
        <w:t xml:space="preserve"> Vòng lặp trong Javascript</w:t>
      </w:r>
      <w:bookmarkEnd w:id="40"/>
      <w:bookmarkEnd w:id="41"/>
    </w:p>
    <w:p w14:paraId="0A0BF6F6" w14:textId="58542C14" w:rsidR="002217EF" w:rsidRPr="002217EF" w:rsidRDefault="002217EF" w:rsidP="002217EF">
      <w:pPr>
        <w:pStyle w:val="Heading3"/>
      </w:pPr>
      <w:bookmarkStart w:id="42" w:name="_Toc162069472"/>
      <w:r>
        <w:rPr>
          <w:lang w:val="en-US"/>
        </w:rPr>
        <w:t>Điều kiện rẽ nhánh</w:t>
      </w:r>
      <w:bookmarkEnd w:id="42"/>
    </w:p>
    <w:p w14:paraId="29BD3133" w14:textId="748D4449" w:rsidR="002217EF" w:rsidRDefault="002217EF" w:rsidP="002217EF">
      <w:pPr>
        <w:ind w:firstLine="357"/>
      </w:pPr>
      <w:r>
        <w:t>Trong ngôn ngữ Javascript, điều kiện rẽ nhánh có cú pháp tương tự như trong C++.</w:t>
      </w:r>
    </w:p>
    <w:p w14:paraId="566DC4D3" w14:textId="77777777" w:rsidR="002217EF" w:rsidRDefault="002217EF" w:rsidP="002217EF">
      <w:pPr>
        <w:keepNext/>
        <w:ind w:firstLine="357"/>
        <w:jc w:val="center"/>
      </w:pPr>
      <w:r w:rsidRPr="002217EF">
        <w:rPr>
          <w:noProof/>
        </w:rPr>
        <w:drawing>
          <wp:inline distT="0" distB="0" distL="0" distR="0" wp14:anchorId="7BB8DC97" wp14:editId="01825B16">
            <wp:extent cx="3600000" cy="2486228"/>
            <wp:effectExtent l="152400" t="114300" r="153035" b="161925"/>
            <wp:docPr id="1283259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5928" name="Picture 1" descr="A screen shot of a computer program&#10;&#10;Description automatically generated"/>
                    <pic:cNvPicPr/>
                  </pic:nvPicPr>
                  <pic:blipFill>
                    <a:blip r:embed="rId26"/>
                    <a:stretch>
                      <a:fillRect/>
                    </a:stretch>
                  </pic:blipFill>
                  <pic:spPr>
                    <a:xfrm>
                      <a:off x="0" y="0"/>
                      <a:ext cx="3600000" cy="2486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ADC095" w14:textId="2E84532B" w:rsidR="002217EF" w:rsidRDefault="002217EF" w:rsidP="00D0263E">
      <w:pPr>
        <w:pStyle w:val="Caption"/>
      </w:pPr>
      <w:bookmarkStart w:id="43" w:name="_Toc159955650"/>
      <w:bookmarkStart w:id="44" w:name="_Toc162069436"/>
      <w:r>
        <w:t xml:space="preserve">Hình ảnh </w:t>
      </w:r>
      <w:r w:rsidR="00244EC0">
        <w:fldChar w:fldCharType="begin"/>
      </w:r>
      <w:r w:rsidR="00244EC0">
        <w:instrText xml:space="preserve"> STYLEREF 1 \s </w:instrText>
      </w:r>
      <w:r w:rsidR="00244EC0">
        <w:fldChar w:fldCharType="separate"/>
      </w:r>
      <w:r w:rsidR="00244EC0">
        <w:rPr>
          <w:noProof/>
        </w:rPr>
        <w:t>2</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5</w:t>
      </w:r>
      <w:r w:rsidR="00244EC0">
        <w:fldChar w:fldCharType="end"/>
      </w:r>
      <w:r>
        <w:t xml:space="preserve"> Điều kiện rẽ nhánh trong Javascript</w:t>
      </w:r>
      <w:bookmarkEnd w:id="43"/>
      <w:bookmarkEnd w:id="44"/>
    </w:p>
    <w:p w14:paraId="71626F53" w14:textId="20D3B708" w:rsidR="002217EF" w:rsidRDefault="00D35ABC" w:rsidP="00D35ABC">
      <w:pPr>
        <w:pStyle w:val="Heading2"/>
      </w:pPr>
      <w:bookmarkStart w:id="45" w:name="_Toc162069473"/>
      <w:r>
        <w:t xml:space="preserve">Dùng Javascript </w:t>
      </w:r>
      <w:r w:rsidR="002C4DEE">
        <w:t>để chọn các</w:t>
      </w:r>
      <w:r w:rsidR="00907CBE">
        <w:t xml:space="preserve"> </w:t>
      </w:r>
      <w:r w:rsidR="002C4DEE">
        <w:t>phần tử</w:t>
      </w:r>
      <w:r>
        <w:t xml:space="preserve"> trong DOM</w:t>
      </w:r>
      <w:bookmarkEnd w:id="45"/>
    </w:p>
    <w:p w14:paraId="26F196F4" w14:textId="77777777" w:rsidR="00733ACD" w:rsidRDefault="00733ACD" w:rsidP="00733ACD">
      <w:pPr>
        <w:keepNext/>
        <w:jc w:val="center"/>
      </w:pPr>
      <w:r>
        <w:rPr>
          <w:noProof/>
        </w:rPr>
        <w:lastRenderedPageBreak/>
        <w:drawing>
          <wp:inline distT="0" distB="0" distL="0" distR="0" wp14:anchorId="4B97B8DA" wp14:editId="41D8CFA6">
            <wp:extent cx="3600000" cy="3725353"/>
            <wp:effectExtent l="152400" t="114300" r="153035" b="161290"/>
            <wp:docPr id="202192091" name="Picture 1" descr="DOM là gì? Tìm hiểu và thao tác DOM trong Javascript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 là gì? Tìm hiểu và thao tác DOM trong Javascript | TopDev"/>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37253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25DD57" w14:textId="6E17CE14" w:rsidR="00733ACD" w:rsidRDefault="00733ACD" w:rsidP="00D0263E">
      <w:pPr>
        <w:pStyle w:val="Caption"/>
      </w:pPr>
      <w:bookmarkStart w:id="46" w:name="_Toc159955651"/>
      <w:bookmarkStart w:id="47" w:name="_Toc162069437"/>
      <w:r>
        <w:t xml:space="preserve">Hình ảnh </w:t>
      </w:r>
      <w:r w:rsidR="00244EC0">
        <w:fldChar w:fldCharType="begin"/>
      </w:r>
      <w:r w:rsidR="00244EC0">
        <w:instrText xml:space="preserve"> STYLEREF 1 \s </w:instrText>
      </w:r>
      <w:r w:rsidR="00244EC0">
        <w:fldChar w:fldCharType="separate"/>
      </w:r>
      <w:r w:rsidR="00244EC0">
        <w:rPr>
          <w:noProof/>
        </w:rPr>
        <w:t>2</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6</w:t>
      </w:r>
      <w:r w:rsidR="00244EC0">
        <w:fldChar w:fldCharType="end"/>
      </w:r>
      <w:r>
        <w:t xml:space="preserve"> DOM</w:t>
      </w:r>
      <w:bookmarkEnd w:id="46"/>
      <w:bookmarkEnd w:id="47"/>
    </w:p>
    <w:p w14:paraId="46CF5AA3" w14:textId="37A4D7F2" w:rsidR="00A52E9A" w:rsidRDefault="00A52E9A" w:rsidP="00A52E9A">
      <w:pPr>
        <w:ind w:firstLine="357"/>
      </w:pPr>
      <w:r>
        <w:t>Sau khi đã học các bộ chọn trong CSS, chúng ta có thể sử dụng Javascript để chọn các phần tử trên cơ sở kiến thức đó.</w:t>
      </w:r>
      <w:r w:rsidR="00941A7B">
        <w:t xml:space="preserve"> Để chọn phần tử đầu tiên thỏa mãn, chúng ta sử dụng cú pháp “OBJECT.querySelector(…)”, trong đó “OBJECT” là đối tượng mà chúng ta sẽ đi tìm phần tử thỏa mãn trong cây con DOM của nó.</w:t>
      </w:r>
    </w:p>
    <w:p w14:paraId="63FBCB3A" w14:textId="77777777" w:rsidR="00A52E9A" w:rsidRDefault="00A52E9A" w:rsidP="00A52E9A">
      <w:pPr>
        <w:keepNext/>
        <w:ind w:firstLine="357"/>
      </w:pPr>
      <w:r w:rsidRPr="00A52E9A">
        <w:rPr>
          <w:noProof/>
        </w:rPr>
        <w:drawing>
          <wp:inline distT="0" distB="0" distL="0" distR="0" wp14:anchorId="7DFD7CD0" wp14:editId="2273A3E4">
            <wp:extent cx="5400000" cy="382203"/>
            <wp:effectExtent l="133350" t="114300" r="144145" b="151765"/>
            <wp:docPr id="23608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80864" name=""/>
                    <pic:cNvPicPr/>
                  </pic:nvPicPr>
                  <pic:blipFill>
                    <a:blip r:embed="rId28"/>
                    <a:stretch>
                      <a:fillRect/>
                    </a:stretch>
                  </pic:blipFill>
                  <pic:spPr>
                    <a:xfrm>
                      <a:off x="0" y="0"/>
                      <a:ext cx="5400000" cy="3822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748B4" w14:textId="3036E90F" w:rsidR="00A52E9A" w:rsidRDefault="00A52E9A" w:rsidP="00D0263E">
      <w:pPr>
        <w:pStyle w:val="Caption"/>
      </w:pPr>
      <w:bookmarkStart w:id="48" w:name="_Toc159955652"/>
      <w:bookmarkStart w:id="49" w:name="_Toc162069438"/>
      <w:r>
        <w:t xml:space="preserve">Hình ảnh </w:t>
      </w:r>
      <w:r w:rsidR="00244EC0">
        <w:fldChar w:fldCharType="begin"/>
      </w:r>
      <w:r w:rsidR="00244EC0">
        <w:instrText xml:space="preserve"> STYLEREF 1 \s </w:instrText>
      </w:r>
      <w:r w:rsidR="00244EC0">
        <w:fldChar w:fldCharType="separate"/>
      </w:r>
      <w:r w:rsidR="00244EC0">
        <w:rPr>
          <w:noProof/>
        </w:rPr>
        <w:t>2</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7</w:t>
      </w:r>
      <w:r w:rsidR="00244EC0">
        <w:fldChar w:fldCharType="end"/>
      </w:r>
      <w:r>
        <w:t xml:space="preserve"> </w:t>
      </w:r>
      <w:proofErr w:type="gramStart"/>
      <w:r>
        <w:t>document.querySelector</w:t>
      </w:r>
      <w:proofErr w:type="gramEnd"/>
      <w:r>
        <w:t>(…)</w:t>
      </w:r>
      <w:bookmarkEnd w:id="48"/>
      <w:bookmarkEnd w:id="49"/>
    </w:p>
    <w:p w14:paraId="239786D1" w14:textId="51D46D81" w:rsidR="00907CBE" w:rsidRPr="00907CBE" w:rsidRDefault="00907CBE" w:rsidP="00907CBE"/>
    <w:p w14:paraId="1403C3F1" w14:textId="7AC46E65" w:rsidR="00941A7B" w:rsidRDefault="00941A7B" w:rsidP="00941A7B">
      <w:pPr>
        <w:pStyle w:val="Heading2"/>
      </w:pPr>
      <w:bookmarkStart w:id="50" w:name="_Toc162069474"/>
      <w:r>
        <w:t>Dùng Javascript để thiết lập một thuộc tính CSS cho một phần tử</w:t>
      </w:r>
      <w:bookmarkEnd w:id="50"/>
    </w:p>
    <w:p w14:paraId="23C4204D" w14:textId="77777777" w:rsidR="006F164B" w:rsidRDefault="00941A7B" w:rsidP="00941A7B">
      <w:pPr>
        <w:ind w:left="357"/>
      </w:pPr>
      <w:r>
        <w:t>Để thiết lập thuộc tính cho một phần tử bằng Javascipt</w:t>
      </w:r>
      <w:r w:rsidR="007B1713">
        <w:t>, chúng ta sẽ sử dụng cú pháp sau</w:t>
      </w:r>
    </w:p>
    <w:p w14:paraId="160DC888" w14:textId="3F1A6BF2" w:rsidR="006F164B" w:rsidRDefault="007B1713" w:rsidP="006F164B">
      <w:pPr>
        <w:pStyle w:val="ListParagraph"/>
        <w:numPr>
          <w:ilvl w:val="0"/>
          <w:numId w:val="58"/>
        </w:numPr>
      </w:pPr>
      <w:r>
        <w:t>“OBJECT.</w:t>
      </w:r>
      <w:r w:rsidR="006F164B">
        <w:t>X = …</w:t>
      </w:r>
      <w:r>
        <w:t>”</w:t>
      </w:r>
      <w:r w:rsidR="006F164B">
        <w:t xml:space="preserve">, trong đó X là thuộc tính cần thiết lập </w:t>
      </w:r>
    </w:p>
    <w:p w14:paraId="1E98C748" w14:textId="0BD9A32E" w:rsidR="00941A7B" w:rsidRDefault="006F164B" w:rsidP="006F164B">
      <w:pPr>
        <w:pStyle w:val="ListParagraph"/>
        <w:numPr>
          <w:ilvl w:val="0"/>
          <w:numId w:val="58"/>
        </w:numPr>
      </w:pPr>
      <w:r>
        <w:t>“OBJECT.setAttribute(A, B), trong đó A là tên thuộc tính cần thiết lập, B là giá trị sẽ áp dụng cho thuộc tính đó</w:t>
      </w:r>
    </w:p>
    <w:p w14:paraId="0184BCB1" w14:textId="77777777" w:rsidR="006F164B" w:rsidRDefault="006F164B" w:rsidP="006F164B">
      <w:pPr>
        <w:keepNext/>
        <w:jc w:val="center"/>
      </w:pPr>
      <w:r w:rsidRPr="006F164B">
        <w:rPr>
          <w:noProof/>
        </w:rPr>
        <w:lastRenderedPageBreak/>
        <w:drawing>
          <wp:inline distT="0" distB="0" distL="0" distR="0" wp14:anchorId="486EC09D" wp14:editId="6863713D">
            <wp:extent cx="5400000" cy="1416978"/>
            <wp:effectExtent l="133350" t="114300" r="144145" b="145415"/>
            <wp:docPr id="99533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39712" name=""/>
                    <pic:cNvPicPr/>
                  </pic:nvPicPr>
                  <pic:blipFill>
                    <a:blip r:embed="rId29"/>
                    <a:stretch>
                      <a:fillRect/>
                    </a:stretch>
                  </pic:blipFill>
                  <pic:spPr>
                    <a:xfrm>
                      <a:off x="0" y="0"/>
                      <a:ext cx="5400000" cy="14169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72053" w14:textId="12EF32B6" w:rsidR="006F164B" w:rsidRDefault="006F164B" w:rsidP="00D0263E">
      <w:pPr>
        <w:pStyle w:val="Caption"/>
      </w:pPr>
      <w:bookmarkStart w:id="51" w:name="_Toc159955653"/>
      <w:bookmarkStart w:id="52" w:name="_Toc162069439"/>
      <w:r>
        <w:t xml:space="preserve">Hình ảnh </w:t>
      </w:r>
      <w:r w:rsidR="00244EC0">
        <w:fldChar w:fldCharType="begin"/>
      </w:r>
      <w:r w:rsidR="00244EC0">
        <w:instrText xml:space="preserve"> STYLEREF 1 \s </w:instrText>
      </w:r>
      <w:r w:rsidR="00244EC0">
        <w:fldChar w:fldCharType="separate"/>
      </w:r>
      <w:r w:rsidR="00244EC0">
        <w:rPr>
          <w:noProof/>
        </w:rPr>
        <w:t>2</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8</w:t>
      </w:r>
      <w:r w:rsidR="00244EC0">
        <w:fldChar w:fldCharType="end"/>
      </w:r>
      <w:r>
        <w:t xml:space="preserve"> OBJECT.setAttribute(…)</w:t>
      </w:r>
      <w:bookmarkEnd w:id="51"/>
      <w:bookmarkEnd w:id="52"/>
    </w:p>
    <w:p w14:paraId="1691C9C7" w14:textId="0C4B752A" w:rsidR="007A2E70" w:rsidRDefault="007A2E70" w:rsidP="007A2E70">
      <w:pPr>
        <w:pStyle w:val="Heading2"/>
      </w:pPr>
      <w:bookmarkStart w:id="53" w:name="_Toc162069475"/>
      <w:r>
        <w:t>Dùng Javascript để thiết lập một sự kiện cho một phần tử</w:t>
      </w:r>
      <w:bookmarkEnd w:id="53"/>
    </w:p>
    <w:p w14:paraId="2F0B420E" w14:textId="0F2544FE" w:rsidR="007A2E70" w:rsidRDefault="007A2E70" w:rsidP="007A2E70">
      <w:pPr>
        <w:ind w:firstLine="357"/>
      </w:pPr>
      <w:r>
        <w:t>Để thiết lập một sự kiện</w:t>
      </w:r>
      <w:r w:rsidR="004D130C">
        <w:t xml:space="preserve"> đối với một phần tử</w:t>
      </w:r>
      <w:r>
        <w:t xml:space="preserve"> như “khi được click chuột, khi di chuột qua, khi kéo hoặc thả…</w:t>
      </w:r>
      <w:r w:rsidR="004D130C">
        <w:t>”, chúng ta có thể sử dụng CSS “pseudo-class”. Tuy nhiên, điều đó chỉ có thể thiết lập các thuộc tính CSS mà không cho chúng ta lập trình bằng Javascript được.</w:t>
      </w:r>
    </w:p>
    <w:p w14:paraId="2C4A2CA9" w14:textId="4CB67F68" w:rsidR="004D130C" w:rsidRDefault="004D130C" w:rsidP="007A2E70">
      <w:pPr>
        <w:ind w:firstLine="357"/>
      </w:pPr>
      <w:r>
        <w:t>Để thiết lập một sự kiện cho một phần tử, chúng ta có thể làm theo những cách sau:</w:t>
      </w:r>
    </w:p>
    <w:p w14:paraId="3DB7F5E6" w14:textId="785B8A5C" w:rsidR="004D130C" w:rsidRDefault="004D130C" w:rsidP="004D130C">
      <w:pPr>
        <w:pStyle w:val="ListParagraph"/>
        <w:numPr>
          <w:ilvl w:val="0"/>
          <w:numId w:val="60"/>
        </w:numPr>
      </w:pPr>
      <w:r>
        <w:t>Thêm ngay trong thẻ, theo cú pháp `onA = “B” `, trong đó, A là tên sự kiện, B là phần xử lý của chúng ta</w:t>
      </w:r>
    </w:p>
    <w:p w14:paraId="1C5CC161" w14:textId="028DA8D6" w:rsidR="002C4DEE" w:rsidRDefault="004D130C" w:rsidP="002C4DEE">
      <w:pPr>
        <w:pStyle w:val="ListParagraph"/>
        <w:numPr>
          <w:ilvl w:val="0"/>
          <w:numId w:val="60"/>
        </w:numPr>
      </w:pPr>
      <w:r>
        <w:t>Dùng Javascript, với thuộc tính “</w:t>
      </w:r>
      <w:proofErr w:type="gramStart"/>
      <w:r w:rsidRPr="004D130C">
        <w:t>addEventListener(</w:t>
      </w:r>
      <w:proofErr w:type="gramEnd"/>
      <w:r>
        <w:t>…</w:t>
      </w:r>
      <w:r w:rsidRPr="004D130C">
        <w:t>)</w:t>
      </w:r>
      <w:r>
        <w:t>”</w:t>
      </w:r>
    </w:p>
    <w:p w14:paraId="310F8380" w14:textId="77777777" w:rsidR="002D7A79" w:rsidRDefault="002D7A79" w:rsidP="002D7A79">
      <w:pPr>
        <w:keepNext/>
        <w:jc w:val="center"/>
      </w:pPr>
      <w:r w:rsidRPr="002D7A79">
        <w:rPr>
          <w:noProof/>
        </w:rPr>
        <w:drawing>
          <wp:inline distT="0" distB="0" distL="0" distR="0" wp14:anchorId="1026A1D1" wp14:editId="47CB114A">
            <wp:extent cx="5400000" cy="3001707"/>
            <wp:effectExtent l="133350" t="114300" r="144145" b="160655"/>
            <wp:docPr id="138519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0767" name=""/>
                    <pic:cNvPicPr/>
                  </pic:nvPicPr>
                  <pic:blipFill>
                    <a:blip r:embed="rId30"/>
                    <a:stretch>
                      <a:fillRect/>
                    </a:stretch>
                  </pic:blipFill>
                  <pic:spPr>
                    <a:xfrm>
                      <a:off x="0" y="0"/>
                      <a:ext cx="5400000" cy="30017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0A06B2" w14:textId="2FFE8D30" w:rsidR="002C4DEE" w:rsidRDefault="002D7A79" w:rsidP="00D0263E">
      <w:pPr>
        <w:pStyle w:val="Caption"/>
      </w:pPr>
      <w:bookmarkStart w:id="54" w:name="_Toc159955654"/>
      <w:bookmarkStart w:id="55" w:name="_Toc162069440"/>
      <w:r>
        <w:t xml:space="preserve">Hình ảnh </w:t>
      </w:r>
      <w:r w:rsidR="00244EC0">
        <w:fldChar w:fldCharType="begin"/>
      </w:r>
      <w:r w:rsidR="00244EC0">
        <w:instrText xml:space="preserve"> STYLEREF 1 \s </w:instrText>
      </w:r>
      <w:r w:rsidR="00244EC0">
        <w:fldChar w:fldCharType="separate"/>
      </w:r>
      <w:r w:rsidR="00244EC0">
        <w:rPr>
          <w:noProof/>
        </w:rPr>
        <w:t>2</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9</w:t>
      </w:r>
      <w:r w:rsidR="00244EC0">
        <w:fldChar w:fldCharType="end"/>
      </w:r>
      <w:r>
        <w:t xml:space="preserve"> Thiết lập sự kiện cho một phần tử trong HTML</w:t>
      </w:r>
      <w:bookmarkEnd w:id="54"/>
      <w:bookmarkEnd w:id="55"/>
    </w:p>
    <w:p w14:paraId="3C8DC214" w14:textId="77777777" w:rsidR="00F22841" w:rsidRDefault="00F22841" w:rsidP="00F22841">
      <w:pPr>
        <w:pStyle w:val="Heading2"/>
      </w:pPr>
      <w:bookmarkStart w:id="56" w:name="_Toc162069476"/>
      <w:r>
        <w:t>Tọa độ của một phần tử trong HTML</w:t>
      </w:r>
      <w:bookmarkEnd w:id="56"/>
    </w:p>
    <w:p w14:paraId="255B54E8" w14:textId="77777777" w:rsidR="00F22841" w:rsidRDefault="00F22841" w:rsidP="00F22841">
      <w:pPr>
        <w:ind w:firstLine="357"/>
      </w:pPr>
      <w:r>
        <w:t xml:space="preserve">Trong mô hình “box-model”, mỗi phần tử sẽ có các thuộc tính như “padding, </w:t>
      </w:r>
      <w:r>
        <w:lastRenderedPageBreak/>
        <w:t>border, margin” và chúng sẽ nằm trong một vùng hình chữ nhật với tọa độ đỉnh trên góc trái là (x1, y1), đỉnh dưới góc phải là (x2, y2).</w:t>
      </w:r>
    </w:p>
    <w:p w14:paraId="3BD51861" w14:textId="77777777" w:rsidR="00F22841" w:rsidRDefault="00F22841" w:rsidP="00F22841">
      <w:pPr>
        <w:keepNext/>
        <w:ind w:firstLine="357"/>
        <w:jc w:val="center"/>
      </w:pPr>
      <w:r w:rsidRPr="006538D6">
        <w:rPr>
          <w:noProof/>
        </w:rPr>
        <w:drawing>
          <wp:inline distT="0" distB="0" distL="0" distR="0" wp14:anchorId="3ABC746E" wp14:editId="2FD12975">
            <wp:extent cx="5400000" cy="3948612"/>
            <wp:effectExtent l="133350" t="114300" r="144145" b="166370"/>
            <wp:docPr id="1419722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22291" name="Picture 1" descr="A screenshot of a computer&#10;&#10;Description automatically generated"/>
                    <pic:cNvPicPr/>
                  </pic:nvPicPr>
                  <pic:blipFill>
                    <a:blip r:embed="rId31"/>
                    <a:stretch>
                      <a:fillRect/>
                    </a:stretch>
                  </pic:blipFill>
                  <pic:spPr>
                    <a:xfrm>
                      <a:off x="0" y="0"/>
                      <a:ext cx="5400000" cy="39486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1521BE" w14:textId="73CF796F" w:rsidR="00F22841" w:rsidRDefault="00F22841" w:rsidP="00D0263E">
      <w:pPr>
        <w:pStyle w:val="Caption"/>
      </w:pPr>
      <w:bookmarkStart w:id="57" w:name="_Toc159955655"/>
      <w:bookmarkStart w:id="58" w:name="_Toc162069441"/>
      <w:r>
        <w:t xml:space="preserve">Hình ảnh </w:t>
      </w:r>
      <w:r w:rsidR="00244EC0">
        <w:fldChar w:fldCharType="begin"/>
      </w:r>
      <w:r w:rsidR="00244EC0">
        <w:instrText xml:space="preserve"> STYLEREF 1 \s </w:instrText>
      </w:r>
      <w:r w:rsidR="00244EC0">
        <w:fldChar w:fldCharType="separate"/>
      </w:r>
      <w:r w:rsidR="00244EC0">
        <w:rPr>
          <w:noProof/>
        </w:rPr>
        <w:t>2</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10</w:t>
      </w:r>
      <w:r w:rsidR="00244EC0">
        <w:fldChar w:fldCharType="end"/>
      </w:r>
      <w:r>
        <w:t xml:space="preserve"> Tọa độ của một phần tử trong HTML</w:t>
      </w:r>
      <w:bookmarkEnd w:id="57"/>
      <w:bookmarkEnd w:id="58"/>
    </w:p>
    <w:p w14:paraId="38CE21DD" w14:textId="2E80E001" w:rsidR="00F22841" w:rsidRDefault="00674FDD" w:rsidP="00F22841">
      <w:r>
        <w:tab/>
        <w:t>Để lấy được các giá trị đó, chúng ta sử dụng thuộc tính “</w:t>
      </w:r>
      <w:proofErr w:type="gramStart"/>
      <w:r>
        <w:t>getBoundingClientRect(</w:t>
      </w:r>
      <w:proofErr w:type="gramEnd"/>
      <w:r>
        <w:t xml:space="preserve">)” của đối tượng, và lấy các giá trị x1, y1, x2, y2 tương ứng. </w:t>
      </w:r>
    </w:p>
    <w:p w14:paraId="37E1DF54" w14:textId="77777777" w:rsidR="00674FDD" w:rsidRDefault="00674FDD" w:rsidP="00674FDD">
      <w:pPr>
        <w:keepNext/>
        <w:jc w:val="center"/>
      </w:pPr>
      <w:r>
        <w:rPr>
          <w:noProof/>
        </w:rPr>
        <w:drawing>
          <wp:inline distT="0" distB="0" distL="0" distR="0" wp14:anchorId="0B275027" wp14:editId="4C621F53">
            <wp:extent cx="3600000" cy="2700000"/>
            <wp:effectExtent l="152400" t="114300" r="153035" b="158115"/>
            <wp:docPr id="1358295698" name="Picture 1" descr="Element: getBoundingClientRect() method - Web APIs | 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ment: getBoundingClientRect() method - Web APIs | MD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4242C2" w14:textId="3C6E3917" w:rsidR="00F22841" w:rsidRPr="00F22841" w:rsidRDefault="00674FDD" w:rsidP="00D0263E">
      <w:pPr>
        <w:pStyle w:val="Caption"/>
      </w:pPr>
      <w:bookmarkStart w:id="59" w:name="_Toc159955656"/>
      <w:bookmarkStart w:id="60" w:name="_Toc162069442"/>
      <w:r>
        <w:t xml:space="preserve">Hình ảnh </w:t>
      </w:r>
      <w:r w:rsidR="00244EC0">
        <w:fldChar w:fldCharType="begin"/>
      </w:r>
      <w:r w:rsidR="00244EC0">
        <w:instrText xml:space="preserve"> STYLEREF 1 \s </w:instrText>
      </w:r>
      <w:r w:rsidR="00244EC0">
        <w:fldChar w:fldCharType="separate"/>
      </w:r>
      <w:r w:rsidR="00244EC0">
        <w:rPr>
          <w:noProof/>
        </w:rPr>
        <w:t>2</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11</w:t>
      </w:r>
      <w:r w:rsidR="00244EC0">
        <w:fldChar w:fldCharType="end"/>
      </w:r>
      <w:r>
        <w:t xml:space="preserve"> Thuộc tính “getBoundingClientRect” của một phần tử trong HTML</w:t>
      </w:r>
      <w:r w:rsidR="00E751DC">
        <w:t xml:space="preserve"> (nguồn </w:t>
      </w:r>
      <w:r w:rsidR="00194953" w:rsidRPr="00194953">
        <w:t>developer.mozilla.org</w:t>
      </w:r>
      <w:r w:rsidR="00194953">
        <w:t>)</w:t>
      </w:r>
      <w:bookmarkEnd w:id="59"/>
      <w:bookmarkEnd w:id="60"/>
    </w:p>
    <w:p w14:paraId="2C2CFFAD" w14:textId="753E74DD" w:rsidR="00DD236C" w:rsidRDefault="001F1993" w:rsidP="00DD236C">
      <w:pPr>
        <w:pStyle w:val="Heading1"/>
      </w:pPr>
      <w:bookmarkStart w:id="61" w:name="_Toc162069477"/>
      <w:r>
        <w:lastRenderedPageBreak/>
        <w:t>QUÁ TRÌNH TẠO RA SẢN PHẨM</w:t>
      </w:r>
      <w:bookmarkEnd w:id="61"/>
    </w:p>
    <w:p w14:paraId="5D055DEC" w14:textId="77777777" w:rsidR="001F1993" w:rsidRPr="001F1993" w:rsidRDefault="001F1993" w:rsidP="001F1993"/>
    <w:p w14:paraId="376EFB21" w14:textId="099BC2AF" w:rsidR="007E7AD3" w:rsidRDefault="007E7AD3" w:rsidP="00407A37">
      <w:pPr>
        <w:pStyle w:val="Heading2"/>
      </w:pPr>
      <w:bookmarkStart w:id="62" w:name="_Toc162069478"/>
      <w:r>
        <w:t>Trang thông tin liên hệ và phản hồi</w:t>
      </w:r>
      <w:bookmarkEnd w:id="62"/>
    </w:p>
    <w:p w14:paraId="29E0BD9B" w14:textId="77777777" w:rsidR="001F1993" w:rsidRDefault="001E5D7A" w:rsidP="001F1993">
      <w:pPr>
        <w:keepNext/>
        <w:jc w:val="center"/>
      </w:pPr>
      <w:r w:rsidRPr="001E5D7A">
        <w:rPr>
          <w:noProof/>
        </w:rPr>
        <w:drawing>
          <wp:inline distT="0" distB="0" distL="0" distR="0" wp14:anchorId="1A3DBFB9" wp14:editId="5D16244D">
            <wp:extent cx="4500000" cy="5352071"/>
            <wp:effectExtent l="133350" t="114300" r="129540" b="172720"/>
            <wp:docPr id="524096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96772" name="Picture 1" descr="A screenshot of a computer&#10;&#10;Description automatically generated"/>
                    <pic:cNvPicPr/>
                  </pic:nvPicPr>
                  <pic:blipFill>
                    <a:blip r:embed="rId33"/>
                    <a:stretch>
                      <a:fillRect/>
                    </a:stretch>
                  </pic:blipFill>
                  <pic:spPr>
                    <a:xfrm>
                      <a:off x="0" y="0"/>
                      <a:ext cx="4500000" cy="53520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923D87" w14:textId="092CE1E5" w:rsidR="00F23154" w:rsidRDefault="001F1993" w:rsidP="00D0263E">
      <w:pPr>
        <w:pStyle w:val="Caption"/>
      </w:pPr>
      <w:bookmarkStart w:id="63" w:name="_Toc162069443"/>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1</w:t>
      </w:r>
      <w:r w:rsidR="00244EC0">
        <w:fldChar w:fldCharType="end"/>
      </w:r>
      <w:r>
        <w:t xml:space="preserve"> Trang thông tin liên hệ và phản hồi</w:t>
      </w:r>
      <w:bookmarkEnd w:id="63"/>
    </w:p>
    <w:p w14:paraId="0A4EF829" w14:textId="31053872" w:rsidR="001F1993" w:rsidRDefault="001F1993" w:rsidP="00F23154">
      <w:pPr>
        <w:ind w:firstLine="357"/>
      </w:pPr>
      <w:r>
        <w:t>Thật vậy, trong bất cứ trang website nào cũng cần phải có trang thông tin liên hệ và phản hồi</w:t>
      </w:r>
      <w:r w:rsidR="00F23154">
        <w:t>. Để có thể gửi được thông tin (dữ liệu) từ phía client (máy khách) của người dùng đến phía server (máy chủ), chúng tôi sử kết hợp sử dụng thẻ “form” và thẻ “input” để cho người dùng nhập thông tin.</w:t>
      </w:r>
    </w:p>
    <w:p w14:paraId="08B511F8" w14:textId="77777777" w:rsidR="00A07B23" w:rsidRDefault="00A07B23" w:rsidP="00A07B23">
      <w:pPr>
        <w:keepNext/>
        <w:ind w:firstLine="357"/>
        <w:jc w:val="center"/>
      </w:pPr>
      <w:r w:rsidRPr="00A07B23">
        <w:rPr>
          <w:noProof/>
        </w:rPr>
        <w:lastRenderedPageBreak/>
        <w:drawing>
          <wp:inline distT="0" distB="0" distL="0" distR="0" wp14:anchorId="79728717" wp14:editId="563A7846">
            <wp:extent cx="4500000" cy="1944811"/>
            <wp:effectExtent l="133350" t="114300" r="129540" b="170180"/>
            <wp:docPr id="14918178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17846" name="Picture 1" descr="A screen shot of a computer program&#10;&#10;Description automatically generated"/>
                    <pic:cNvPicPr/>
                  </pic:nvPicPr>
                  <pic:blipFill>
                    <a:blip r:embed="rId34"/>
                    <a:stretch>
                      <a:fillRect/>
                    </a:stretch>
                  </pic:blipFill>
                  <pic:spPr>
                    <a:xfrm>
                      <a:off x="0" y="0"/>
                      <a:ext cx="4500000" cy="19448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149048" w14:textId="6927D80B" w:rsidR="00AA2A92" w:rsidRDefault="00A07B23" w:rsidP="00D0263E">
      <w:pPr>
        <w:pStyle w:val="Caption"/>
      </w:pPr>
      <w:bookmarkStart w:id="64" w:name="_Toc162069444"/>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2</w:t>
      </w:r>
      <w:r w:rsidR="00244EC0">
        <w:fldChar w:fldCharType="end"/>
      </w:r>
      <w:r>
        <w:t xml:space="preserve"> Sử dụng thẻ “form” để cho người dùng nhập dữ liệu dạng “text”</w:t>
      </w:r>
      <w:r w:rsidR="009530D0">
        <w:t xml:space="preserve"> </w:t>
      </w:r>
      <w:r w:rsidR="009509FC">
        <w:t>phần code</w:t>
      </w:r>
      <w:bookmarkEnd w:id="64"/>
    </w:p>
    <w:p w14:paraId="3FCF2CCC" w14:textId="2BE911D5" w:rsidR="0061255C" w:rsidRPr="0061255C" w:rsidRDefault="0061255C" w:rsidP="0061255C">
      <w:r>
        <w:t>Và sau đây là kết quả hiển thị cho đoạn mã trên.</w:t>
      </w:r>
    </w:p>
    <w:p w14:paraId="6A437802" w14:textId="77777777" w:rsidR="009530D0" w:rsidRDefault="0061255C" w:rsidP="009530D0">
      <w:pPr>
        <w:keepNext/>
        <w:jc w:val="center"/>
      </w:pPr>
      <w:r w:rsidRPr="0061255C">
        <w:rPr>
          <w:noProof/>
        </w:rPr>
        <w:drawing>
          <wp:inline distT="0" distB="0" distL="0" distR="0" wp14:anchorId="7C8A6726" wp14:editId="4DDAA4B1">
            <wp:extent cx="4500000" cy="1431818"/>
            <wp:effectExtent l="114300" t="114300" r="129540" b="149860"/>
            <wp:docPr id="668104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04350" name="Picture 1" descr="A screenshot of a computer&#10;&#10;Description automatically generated"/>
                    <pic:cNvPicPr/>
                  </pic:nvPicPr>
                  <pic:blipFill>
                    <a:blip r:embed="rId35"/>
                    <a:stretch>
                      <a:fillRect/>
                    </a:stretch>
                  </pic:blipFill>
                  <pic:spPr>
                    <a:xfrm>
                      <a:off x="0" y="0"/>
                      <a:ext cx="4500000" cy="14318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144205" w14:textId="6BC61A6D" w:rsidR="0061255C" w:rsidRDefault="009530D0" w:rsidP="00D0263E">
      <w:pPr>
        <w:pStyle w:val="Caption"/>
      </w:pPr>
      <w:bookmarkStart w:id="65" w:name="_Toc162069445"/>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3</w:t>
      </w:r>
      <w:r w:rsidR="00244EC0">
        <w:fldChar w:fldCharType="end"/>
      </w:r>
      <w:r>
        <w:t xml:space="preserve"> Sử dụng thẻ “form” để cho người dùng nhập dữ liệu dạng “text” </w:t>
      </w:r>
      <w:r w:rsidR="009509FC">
        <w:t>phần kết quả hiển thị</w:t>
      </w:r>
      <w:bookmarkEnd w:id="65"/>
    </w:p>
    <w:p w14:paraId="5E65E2F6" w14:textId="6D56078C" w:rsidR="006F30AC" w:rsidRDefault="006F30AC" w:rsidP="006F30AC">
      <w:r>
        <w:t>Để có thể cho người dùng nhập vào dữ liệu dạng “text” chúng tôi sử dụng thẻ “input” với thuộc tính `type=”</w:t>
      </w:r>
      <w:proofErr w:type="gramStart"/>
      <w:r>
        <w:t>text”`</w:t>
      </w:r>
      <w:proofErr w:type="gramEnd"/>
    </w:p>
    <w:p w14:paraId="47FB2977" w14:textId="77777777" w:rsidR="004A2C76" w:rsidRDefault="004A2C76" w:rsidP="004A2C76">
      <w:pPr>
        <w:keepNext/>
        <w:jc w:val="center"/>
      </w:pPr>
      <w:r w:rsidRPr="004A2C76">
        <w:rPr>
          <w:noProof/>
        </w:rPr>
        <w:drawing>
          <wp:inline distT="0" distB="0" distL="0" distR="0" wp14:anchorId="370514B0" wp14:editId="502D0115">
            <wp:extent cx="1800000" cy="707143"/>
            <wp:effectExtent l="133350" t="114300" r="143510" b="150495"/>
            <wp:docPr id="5141387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38733" name="Picture 1" descr="A black background with white text&#10;&#10;Description automatically generated"/>
                    <pic:cNvPicPr/>
                  </pic:nvPicPr>
                  <pic:blipFill>
                    <a:blip r:embed="rId36"/>
                    <a:stretch>
                      <a:fillRect/>
                    </a:stretch>
                  </pic:blipFill>
                  <pic:spPr>
                    <a:xfrm>
                      <a:off x="0" y="0"/>
                      <a:ext cx="1800000" cy="707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290ED4" w14:textId="6C275BA5" w:rsidR="004A2C76" w:rsidRDefault="004A2C76" w:rsidP="00D0263E">
      <w:pPr>
        <w:pStyle w:val="Caption"/>
      </w:pPr>
      <w:bookmarkStart w:id="66" w:name="_Toc162069446"/>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4</w:t>
      </w:r>
      <w:r w:rsidR="00244EC0">
        <w:fldChar w:fldCharType="end"/>
      </w:r>
      <w:r>
        <w:t xml:space="preserve"> Thẻ “input” ở dạng dữ liệu văn bản</w:t>
      </w:r>
      <w:bookmarkEnd w:id="66"/>
    </w:p>
    <w:p w14:paraId="56229400" w14:textId="7B9EE1FF" w:rsidR="00A660F7" w:rsidRPr="004A2C76" w:rsidRDefault="004A2C76" w:rsidP="004A2C76">
      <w:r>
        <w:t xml:space="preserve">Để có thể cho người dụng nhập vào dữ liệu dạng “có hoặc không”, ví dụ như ý kiến là “có hoặc không” thì chúng </w:t>
      </w:r>
      <w:proofErr w:type="gramStart"/>
      <w:r>
        <w:t>tôi  sử</w:t>
      </w:r>
      <w:proofErr w:type="gramEnd"/>
      <w:r>
        <w:t xml:space="preserve"> dụng thẻ “input” với thuộc tính `type=”radio”` kết hợp với việc sử dụng cùng 1 giá trị thuộc tính “id” cho thẻ.</w:t>
      </w:r>
    </w:p>
    <w:p w14:paraId="2CEA7791" w14:textId="77777777" w:rsidR="004A2C76" w:rsidRDefault="004A2C76" w:rsidP="004A2C76">
      <w:pPr>
        <w:keepNext/>
        <w:jc w:val="center"/>
      </w:pPr>
      <w:r w:rsidRPr="004A2C76">
        <w:rPr>
          <w:noProof/>
        </w:rPr>
        <w:lastRenderedPageBreak/>
        <w:drawing>
          <wp:inline distT="0" distB="0" distL="0" distR="0" wp14:anchorId="5039C893" wp14:editId="53BA0678">
            <wp:extent cx="4500000" cy="593306"/>
            <wp:effectExtent l="114300" t="114300" r="110490" b="149860"/>
            <wp:docPr id="21438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3397" name=""/>
                    <pic:cNvPicPr/>
                  </pic:nvPicPr>
                  <pic:blipFill>
                    <a:blip r:embed="rId37"/>
                    <a:stretch>
                      <a:fillRect/>
                    </a:stretch>
                  </pic:blipFill>
                  <pic:spPr>
                    <a:xfrm>
                      <a:off x="0" y="0"/>
                      <a:ext cx="4500000" cy="5933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26222E" w14:textId="3AA6123D" w:rsidR="00A660F7" w:rsidRDefault="004A2C76" w:rsidP="00D0263E">
      <w:pPr>
        <w:pStyle w:val="Caption"/>
      </w:pPr>
      <w:bookmarkStart w:id="67" w:name="_Toc162069447"/>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5</w:t>
      </w:r>
      <w:r w:rsidR="00244EC0">
        <w:fldChar w:fldCharType="end"/>
      </w:r>
      <w:r>
        <w:t xml:space="preserve"> Thẻ “input” với thuộc tính `type</w:t>
      </w:r>
      <w:proofErr w:type="gramStart"/>
      <w:r>
        <w:t>=”radio</w:t>
      </w:r>
      <w:proofErr w:type="gramEnd"/>
      <w:r>
        <w:t>”`</w:t>
      </w:r>
      <w:bookmarkEnd w:id="67"/>
    </w:p>
    <w:p w14:paraId="4B8147F6" w14:textId="50FF94DC" w:rsidR="00A660F7" w:rsidRDefault="00660DCE" w:rsidP="00A660F7">
      <w:pPr>
        <w:pStyle w:val="Heading2"/>
      </w:pPr>
      <w:bookmarkStart w:id="68" w:name="_Toc162069479"/>
      <w:bookmarkEnd w:id="68"/>
      <w:r>
        <w:t>Game số 1</w:t>
      </w:r>
    </w:p>
    <w:p w14:paraId="648C3210" w14:textId="46C472A6" w:rsidR="00FE09E6" w:rsidRPr="00FE09E6" w:rsidRDefault="00FE09E6" w:rsidP="00FE09E6">
      <w:pPr>
        <w:pStyle w:val="Heading3"/>
      </w:pPr>
      <w:r>
        <w:rPr>
          <w:lang w:val="en-US"/>
        </w:rPr>
        <w:t>Cấu trúc trang web</w:t>
      </w:r>
    </w:p>
    <w:p w14:paraId="392C0135" w14:textId="0856EEA3" w:rsidR="00FE09E6" w:rsidRDefault="00FE09E6" w:rsidP="00FE09E6">
      <w:pPr>
        <w:pStyle w:val="Heading3"/>
      </w:pPr>
      <w:r>
        <w:rPr>
          <w:lang w:val="en-US"/>
        </w:rPr>
        <w:t>Các bước làm</w:t>
      </w:r>
    </w:p>
    <w:p w14:paraId="7C14D366" w14:textId="43B1F74D" w:rsidR="00660DCE" w:rsidRDefault="00660DCE" w:rsidP="00A660F7">
      <w:pPr>
        <w:pStyle w:val="Heading2"/>
      </w:pPr>
      <w:r>
        <w:t>Game số 2</w:t>
      </w:r>
    </w:p>
    <w:p w14:paraId="23F2D40B" w14:textId="1C6FC676" w:rsidR="002D32D1" w:rsidRPr="002D32D1" w:rsidRDefault="002D32D1" w:rsidP="002D32D1">
      <w:pPr>
        <w:pStyle w:val="Heading3"/>
      </w:pPr>
      <w:r>
        <w:rPr>
          <w:lang w:val="en-US"/>
        </w:rPr>
        <w:t>Cấu trúc trang web</w:t>
      </w:r>
    </w:p>
    <w:p w14:paraId="0F267D87" w14:textId="78EE142D" w:rsidR="002D32D1" w:rsidRDefault="002D32D1" w:rsidP="002D32D1">
      <w:pPr>
        <w:ind w:firstLine="357"/>
      </w:pPr>
      <w:r>
        <w:t xml:space="preserve">Trang web bao gồm nhiều phần câu hỏi, được hiển thị lần lượt từ trên xuống dưới, mỗi phần câu hỏi bao gồm tiêu đề chứa tên của từ hoặc cụm từ mô tả cho một hình ảnh sẽ được xuất hiện trong </w:t>
      </w:r>
      <w:r w:rsidR="00443FE5">
        <w:t>“bức tranh lớn”</w:t>
      </w:r>
      <w:r>
        <w:t xml:space="preserve"> </w:t>
      </w:r>
      <w:r w:rsidR="00E90150">
        <w:t xml:space="preserve">ở </w:t>
      </w:r>
      <w:r>
        <w:t>ngay bên dưới.</w:t>
      </w:r>
    </w:p>
    <w:p w14:paraId="39D9EF57" w14:textId="77777777" w:rsidR="00A24168" w:rsidRDefault="00A24168" w:rsidP="00A24168">
      <w:pPr>
        <w:keepNext/>
        <w:ind w:firstLine="357"/>
        <w:jc w:val="center"/>
      </w:pPr>
      <w:r w:rsidRPr="00A24168">
        <w:rPr>
          <w:noProof/>
        </w:rPr>
        <w:drawing>
          <wp:inline distT="0" distB="0" distL="0" distR="0" wp14:anchorId="6F21FA8A" wp14:editId="73B00394">
            <wp:extent cx="3600000" cy="3095312"/>
            <wp:effectExtent l="152400" t="114300" r="153035" b="143510"/>
            <wp:docPr id="101783598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35983" name="Picture 1" descr="A diagram of a computer&#10;&#10;Description automatically generated"/>
                    <pic:cNvPicPr/>
                  </pic:nvPicPr>
                  <pic:blipFill>
                    <a:blip r:embed="rId38"/>
                    <a:stretch>
                      <a:fillRect/>
                    </a:stretch>
                  </pic:blipFill>
                  <pic:spPr>
                    <a:xfrm>
                      <a:off x="0" y="0"/>
                      <a:ext cx="3600000" cy="3095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51D033" w14:textId="321814E9" w:rsidR="00A24168" w:rsidRDefault="00A24168" w:rsidP="00055103">
      <w:pPr>
        <w:pStyle w:val="Caption"/>
      </w:pPr>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6</w:t>
      </w:r>
      <w:r w:rsidR="00244EC0">
        <w:fldChar w:fldCharType="end"/>
      </w:r>
      <w:r>
        <w:t xml:space="preserve"> Cấu trúc trang web game số 2</w:t>
      </w:r>
    </w:p>
    <w:p w14:paraId="0BF6C522" w14:textId="40477BC1" w:rsidR="00AE33A0" w:rsidRDefault="00AE33A0" w:rsidP="00AE33A0">
      <w:pPr>
        <w:pStyle w:val="Heading3"/>
      </w:pPr>
      <w:r>
        <w:t>Các bước làm</w:t>
      </w:r>
    </w:p>
    <w:p w14:paraId="14F558A2" w14:textId="6D5CC51D" w:rsidR="00AE33A0" w:rsidRDefault="00AE33A0" w:rsidP="00AE33A0">
      <w:pPr>
        <w:pStyle w:val="Heading4"/>
      </w:pPr>
      <w:r>
        <w:t>Tạo vị trí bấm được trong bức ảnh</w:t>
      </w:r>
    </w:p>
    <w:p w14:paraId="36C7C973" w14:textId="7D0F6B90" w:rsidR="00AE33A0" w:rsidRDefault="00AE33A0" w:rsidP="00871F25">
      <w:pPr>
        <w:ind w:firstLine="357"/>
      </w:pPr>
      <w:r>
        <w:t xml:space="preserve">Đầu tiên ta tạo id cho thẻ &lt;map&gt; như sau: </w:t>
      </w:r>
    </w:p>
    <w:p w14:paraId="798F49CC" w14:textId="77777777" w:rsidR="00516CF8" w:rsidRDefault="00516CF8" w:rsidP="00516CF8">
      <w:pPr>
        <w:keepNext/>
        <w:ind w:firstLine="357"/>
        <w:jc w:val="center"/>
      </w:pPr>
      <w:r w:rsidRPr="00F5370F">
        <w:rPr>
          <w:noProof/>
        </w:rPr>
        <w:drawing>
          <wp:inline distT="0" distB="0" distL="0" distR="0" wp14:anchorId="280AFC4B" wp14:editId="316581E4">
            <wp:extent cx="4500000" cy="243488"/>
            <wp:effectExtent l="133350" t="114300" r="129540" b="156845"/>
            <wp:docPr id="123072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20285" name=""/>
                    <pic:cNvPicPr/>
                  </pic:nvPicPr>
                  <pic:blipFill>
                    <a:blip r:embed="rId39"/>
                    <a:stretch>
                      <a:fillRect/>
                    </a:stretch>
                  </pic:blipFill>
                  <pic:spPr>
                    <a:xfrm>
                      <a:off x="0" y="0"/>
                      <a:ext cx="4500000" cy="2434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CF8300" w14:textId="435173D1" w:rsidR="00516CF8" w:rsidRDefault="00516CF8" w:rsidP="00D0263E">
      <w:pPr>
        <w:pStyle w:val="Caption"/>
      </w:pPr>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7</w:t>
      </w:r>
      <w:r w:rsidR="00244EC0">
        <w:fldChar w:fldCharType="end"/>
      </w:r>
      <w:r>
        <w:t xml:space="preserve"> Game số 2 phần tạo vị trí bấm được trong bức ảnh</w:t>
      </w:r>
    </w:p>
    <w:p w14:paraId="664F471C" w14:textId="01635976" w:rsidR="00AE33A0" w:rsidRDefault="00AE33A0" w:rsidP="00871F25">
      <w:pPr>
        <w:ind w:firstLine="357"/>
      </w:pPr>
      <w:r>
        <w:t xml:space="preserve">Sau đó dùng thẻ &lt;map&gt; chứa tên usemap của ảnh cần dùng, mỗi thẻ &lt;area&gt; tương </w:t>
      </w:r>
      <w:r>
        <w:lastRenderedPageBreak/>
        <w:t xml:space="preserve">ứng với vị trí bấm được trong bức ảnh:   </w:t>
      </w:r>
    </w:p>
    <w:p w14:paraId="25BAAEF1" w14:textId="77777777" w:rsidR="00E85A4F" w:rsidRDefault="00E85A4F" w:rsidP="00E85A4F">
      <w:pPr>
        <w:keepNext/>
        <w:ind w:firstLine="357"/>
        <w:jc w:val="center"/>
      </w:pPr>
      <w:r w:rsidRPr="00F5370F">
        <w:rPr>
          <w:noProof/>
        </w:rPr>
        <w:drawing>
          <wp:inline distT="0" distB="0" distL="0" distR="0" wp14:anchorId="75B28A15" wp14:editId="081C3C05">
            <wp:extent cx="4500000" cy="1437500"/>
            <wp:effectExtent l="114300" t="114300" r="129540" b="144145"/>
            <wp:docPr id="11131470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47052" name="Picture 1" descr="A screen shot of a computer code&#10;&#10;Description automatically generated"/>
                    <pic:cNvPicPr/>
                  </pic:nvPicPr>
                  <pic:blipFill>
                    <a:blip r:embed="rId40"/>
                    <a:stretch>
                      <a:fillRect/>
                    </a:stretch>
                  </pic:blipFill>
                  <pic:spPr>
                    <a:xfrm>
                      <a:off x="0" y="0"/>
                      <a:ext cx="4500000" cy="143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3963E0" w14:textId="5998B3E5" w:rsidR="00E85A4F" w:rsidRDefault="00E85A4F" w:rsidP="00D0263E">
      <w:pPr>
        <w:pStyle w:val="Caption"/>
      </w:pPr>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8</w:t>
      </w:r>
      <w:r w:rsidR="00244EC0">
        <w:fldChar w:fldCharType="end"/>
      </w:r>
      <w:r>
        <w:t xml:space="preserve"> Game số 2 phần tạo vị trí bấm được trong ảnh đã thông dữ liệu về tọa độ</w:t>
      </w:r>
    </w:p>
    <w:p w14:paraId="6FFE9725" w14:textId="77777777" w:rsidR="00871F25" w:rsidRDefault="00AE33A0" w:rsidP="00AE33A0">
      <w:pPr>
        <w:pStyle w:val="Heading4"/>
      </w:pPr>
      <w:r>
        <w:t>Hiện popup khi nhấn vào vị trí trong ảnh</w:t>
      </w:r>
    </w:p>
    <w:p w14:paraId="3C48631A" w14:textId="373C1989" w:rsidR="00AE33A0" w:rsidRDefault="00AE33A0" w:rsidP="00871F25">
      <w:r>
        <w:t>Trước hết ta cần viết số dòng thông báo tương ứng với số vị trí trong bức ảnh tuỳ theo câu trả lời</w:t>
      </w:r>
      <w:r w:rsidR="002708D5">
        <w:t>:</w:t>
      </w:r>
    </w:p>
    <w:p w14:paraId="290B0763" w14:textId="77777777" w:rsidR="002708D5" w:rsidRDefault="002708D5" w:rsidP="002708D5">
      <w:pPr>
        <w:keepNext/>
        <w:jc w:val="center"/>
      </w:pPr>
      <w:r w:rsidRPr="001A5F1C">
        <w:rPr>
          <w:noProof/>
        </w:rPr>
        <w:drawing>
          <wp:inline distT="0" distB="0" distL="0" distR="0" wp14:anchorId="59FE6141" wp14:editId="0BF49CB7">
            <wp:extent cx="2698750" cy="1577340"/>
            <wp:effectExtent l="133350" t="114300" r="139700" b="156210"/>
            <wp:docPr id="1679901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0172" name="Picture 1" descr="A screen shot of a computer code&#10;&#10;Description automatically generated"/>
                    <pic:cNvPicPr/>
                  </pic:nvPicPr>
                  <pic:blipFill>
                    <a:blip r:embed="rId41"/>
                    <a:stretch>
                      <a:fillRect/>
                    </a:stretch>
                  </pic:blipFill>
                  <pic:spPr>
                    <a:xfrm>
                      <a:off x="0" y="0"/>
                      <a:ext cx="2724774" cy="1592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E7EC05" w14:textId="696F9F2A" w:rsidR="002708D5" w:rsidRDefault="002708D5" w:rsidP="00D0263E">
      <w:pPr>
        <w:pStyle w:val="Caption"/>
      </w:pPr>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9</w:t>
      </w:r>
      <w:r w:rsidR="00244EC0">
        <w:fldChar w:fldCharType="end"/>
      </w:r>
      <w:r>
        <w:t xml:space="preserve"> Game số 2 phần để hiển thị ra thông báo</w:t>
      </w:r>
    </w:p>
    <w:p w14:paraId="1111CD92" w14:textId="3812B821" w:rsidR="00AE33A0" w:rsidRDefault="00AE33A0" w:rsidP="00AE33A0">
      <w:r>
        <w:t>Sau đó thêm vào JavaScript dùng thẻ &lt;script&gt; để kiểm soát hoạt động của cửa sổ bật lên như lấy những id đã nói ở trên, giúp hiện hoặc ẩn nó đi, tạo sự kiện bấm vào ảnh và chặn việc chuyển sang đường link khác do href.</w:t>
      </w:r>
    </w:p>
    <w:p w14:paraId="73082171" w14:textId="77777777" w:rsidR="00AE33A0" w:rsidRDefault="00AE33A0" w:rsidP="00AE33A0">
      <w:r>
        <w:t>Mỗi cái này sẽ tương ứng với mỗi vị trí nhấn được ở trong bức ảnh.</w:t>
      </w:r>
    </w:p>
    <w:p w14:paraId="6D956424" w14:textId="77777777" w:rsidR="00BB38A0" w:rsidRDefault="00BB38A0" w:rsidP="00BB38A0">
      <w:pPr>
        <w:keepNext/>
        <w:jc w:val="center"/>
      </w:pPr>
      <w:r w:rsidRPr="00603F42">
        <w:rPr>
          <w:noProof/>
        </w:rPr>
        <w:drawing>
          <wp:inline distT="0" distB="0" distL="0" distR="0" wp14:anchorId="3A3AE0D1" wp14:editId="3A1DF6E7">
            <wp:extent cx="4500000" cy="1705036"/>
            <wp:effectExtent l="133350" t="114300" r="129540" b="161925"/>
            <wp:docPr id="11867957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5703" name="Picture 1" descr="A screen shot of a computer code&#10;&#10;Description automatically generated"/>
                    <pic:cNvPicPr/>
                  </pic:nvPicPr>
                  <pic:blipFill>
                    <a:blip r:embed="rId42"/>
                    <a:stretch>
                      <a:fillRect/>
                    </a:stretch>
                  </pic:blipFill>
                  <pic:spPr>
                    <a:xfrm>
                      <a:off x="0" y="0"/>
                      <a:ext cx="4500000" cy="1705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72B04D" w14:textId="781617B8" w:rsidR="00BB38A0" w:rsidRDefault="00BB38A0" w:rsidP="00D0263E">
      <w:pPr>
        <w:pStyle w:val="Caption"/>
      </w:pPr>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10</w:t>
      </w:r>
      <w:r w:rsidR="00244EC0">
        <w:fldChar w:fldCharType="end"/>
      </w:r>
      <w:r>
        <w:t xml:space="preserve"> Game số 2 phần thêm sự kiện</w:t>
      </w:r>
    </w:p>
    <w:p w14:paraId="19F7F03A" w14:textId="4E4CAF0A" w:rsidR="00AE33A0" w:rsidRDefault="00AE33A0" w:rsidP="00516CF8">
      <w:pPr>
        <w:pStyle w:val="Heading4"/>
      </w:pPr>
      <w:r>
        <w:t>Tạo box thông báo và trang trí trang game</w:t>
      </w:r>
    </w:p>
    <w:p w14:paraId="20FBF51E" w14:textId="462775B8" w:rsidR="00AE33A0" w:rsidRDefault="00AE33A0" w:rsidP="00AE33A0">
      <w:r>
        <w:lastRenderedPageBreak/>
        <w:t>Khi chưa có CSS thì ta sẽ nhận được như thế này. Vì vậy ta phải trang trí thêm sao cho nó ẩn đi và chỉ hiển thị khi nhấn vào vị trí trong ảnh.</w:t>
      </w:r>
    </w:p>
    <w:p w14:paraId="132CD9F0" w14:textId="77777777" w:rsidR="007B39A7" w:rsidRDefault="007B39A7" w:rsidP="007B39A7">
      <w:pPr>
        <w:keepNext/>
        <w:jc w:val="center"/>
      </w:pPr>
      <w:r w:rsidRPr="00832BF2">
        <w:rPr>
          <w:noProof/>
        </w:rPr>
        <w:drawing>
          <wp:inline distT="0" distB="0" distL="0" distR="0" wp14:anchorId="5ECB5812" wp14:editId="53F560CB">
            <wp:extent cx="4498340" cy="1897380"/>
            <wp:effectExtent l="133350" t="114300" r="130810" b="160020"/>
            <wp:docPr id="116890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00927" name=""/>
                    <pic:cNvPicPr/>
                  </pic:nvPicPr>
                  <pic:blipFill>
                    <a:blip r:embed="rId43"/>
                    <a:stretch>
                      <a:fillRect/>
                    </a:stretch>
                  </pic:blipFill>
                  <pic:spPr>
                    <a:xfrm>
                      <a:off x="0" y="0"/>
                      <a:ext cx="4501422" cy="1898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996FCF" w14:textId="596A9FAF" w:rsidR="007B39A7" w:rsidRDefault="007B39A7" w:rsidP="00D0263E">
      <w:pPr>
        <w:pStyle w:val="Caption"/>
      </w:pPr>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11</w:t>
      </w:r>
      <w:r w:rsidR="00244EC0">
        <w:fldChar w:fldCharType="end"/>
      </w:r>
      <w:r>
        <w:t xml:space="preserve"> Game số 2 phần tạo thông báo kết quả</w:t>
      </w:r>
    </w:p>
    <w:p w14:paraId="33B6ED52" w14:textId="7CAFA7EC" w:rsidR="00AE33A0" w:rsidRDefault="00AE33A0" w:rsidP="00AE33A0">
      <w:r>
        <w:t xml:space="preserve">Ta sẽ sử dụng </w:t>
      </w:r>
      <w:proofErr w:type="gramStart"/>
      <w:r>
        <w:t>display:none</w:t>
      </w:r>
      <w:proofErr w:type="gramEnd"/>
      <w:r>
        <w:t>; để ẩn đi rồi sau đó trang trí box theo ý muốn của bản thân, như căn giữa box bằng margin, left, right, bottom, top, căn giữa chữ bằng text-align, z-index để tránh bị ảnh khác đè lên và border để tạo thêm đường viền cho box. Căn ảnh ra giữa bằng 2 cái margin-left và margin-right, thêm đường viền cho ảnh bằng border-width, border-style và border-radius. Chỉnh vị trí câu hỏi bằng left và thêm gạch dưới bằng text-decoration. Cuối cùng là tăng cỡ và chỉnh vị trí của nút đóng bằng scale, position và top.</w:t>
      </w:r>
    </w:p>
    <w:p w14:paraId="363E8132" w14:textId="6FE50D3F" w:rsidR="00402B73" w:rsidRDefault="00A61E9D" w:rsidP="00402B73">
      <w:pPr>
        <w:keepNext/>
        <w:jc w:val="center"/>
      </w:pPr>
      <w:r w:rsidRPr="00A61E9D">
        <w:rPr>
          <w:noProof/>
        </w:rPr>
        <w:drawing>
          <wp:inline distT="0" distB="0" distL="0" distR="0" wp14:anchorId="413A0DEB" wp14:editId="15D6191D">
            <wp:extent cx="4958189" cy="3253740"/>
            <wp:effectExtent l="114300" t="114300" r="147320" b="137160"/>
            <wp:docPr id="83925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51928" name=""/>
                    <pic:cNvPicPr/>
                  </pic:nvPicPr>
                  <pic:blipFill>
                    <a:blip r:embed="rId44"/>
                    <a:stretch>
                      <a:fillRect/>
                    </a:stretch>
                  </pic:blipFill>
                  <pic:spPr>
                    <a:xfrm>
                      <a:off x="0" y="0"/>
                      <a:ext cx="4976451" cy="3265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088D74" w14:textId="2ADBD6F6" w:rsidR="00402B73" w:rsidRDefault="00402B73" w:rsidP="00D0263E">
      <w:pPr>
        <w:pStyle w:val="Caption"/>
      </w:pPr>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12</w:t>
      </w:r>
      <w:r w:rsidR="00244EC0">
        <w:fldChar w:fldCharType="end"/>
      </w:r>
      <w:r>
        <w:t xml:space="preserve"> Game số 2 phần CSS</w:t>
      </w:r>
      <w:r w:rsidR="00F02A5D">
        <w:t xml:space="preserve"> cho các thẻ “div”, “img”</w:t>
      </w:r>
      <w:r w:rsidR="00D71D0E">
        <w:t>, “h1”</w:t>
      </w:r>
      <w:r w:rsidR="00F02A5D">
        <w:t xml:space="preserve"> và “button”</w:t>
      </w:r>
    </w:p>
    <w:p w14:paraId="0BBB433A" w14:textId="474A61A0" w:rsidR="00AE33A0" w:rsidRDefault="00AE33A0" w:rsidP="00516CF8">
      <w:pPr>
        <w:pStyle w:val="Heading4"/>
      </w:pPr>
      <w:r>
        <w:t>Tạo và trang trí trang hướng dẫn chơi</w:t>
      </w:r>
    </w:p>
    <w:p w14:paraId="7F21C496" w14:textId="6E825072" w:rsidR="00AE33A0" w:rsidRDefault="00AE33A0" w:rsidP="00AE33A0">
      <w:r>
        <w:lastRenderedPageBreak/>
        <w:t xml:space="preserve">Thêm những dòng chữ để hướng dẫn và tạo nút bấm để sang trang chứa game bằng thẻ &lt;form&gt; và &lt;button&gt;: </w:t>
      </w:r>
    </w:p>
    <w:p w14:paraId="3D6FA6FD" w14:textId="77777777" w:rsidR="00CD2552" w:rsidRDefault="00CD2552" w:rsidP="00CD2552">
      <w:pPr>
        <w:keepNext/>
        <w:jc w:val="center"/>
      </w:pPr>
      <w:r w:rsidRPr="00E300CA">
        <w:rPr>
          <w:noProof/>
        </w:rPr>
        <w:drawing>
          <wp:inline distT="0" distB="0" distL="0" distR="0" wp14:anchorId="4D528FCD" wp14:editId="1F288DA8">
            <wp:extent cx="4500000" cy="1102448"/>
            <wp:effectExtent l="133350" t="114300" r="129540" b="173990"/>
            <wp:docPr id="2266185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18532" name="Picture 1" descr="A screen shot of a computer code&#10;&#10;Description automatically generated"/>
                    <pic:cNvPicPr/>
                  </pic:nvPicPr>
                  <pic:blipFill>
                    <a:blip r:embed="rId45"/>
                    <a:stretch>
                      <a:fillRect/>
                    </a:stretch>
                  </pic:blipFill>
                  <pic:spPr>
                    <a:xfrm>
                      <a:off x="0" y="0"/>
                      <a:ext cx="4500000" cy="11024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A7E650" w14:textId="288C2A4A" w:rsidR="00CD2552" w:rsidRDefault="00CD2552" w:rsidP="00D0263E">
      <w:pPr>
        <w:pStyle w:val="Caption"/>
      </w:pPr>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13</w:t>
      </w:r>
      <w:r w:rsidR="00244EC0">
        <w:fldChar w:fldCharType="end"/>
      </w:r>
      <w:r>
        <w:t xml:space="preserve"> Game số 2 phần </w:t>
      </w:r>
      <w:r w:rsidR="00D54228">
        <w:t>hướng dẫn chơi</w:t>
      </w:r>
    </w:p>
    <w:p w14:paraId="4D7F9D9C" w14:textId="12EAE464" w:rsidR="00AE33A0" w:rsidRDefault="00AE33A0" w:rsidP="00AE33A0">
      <w:r>
        <w:t xml:space="preserve">Sau đó trang trí trang bằng CSS để thêm màu nền cho trang sang màu </w:t>
      </w:r>
      <w:r w:rsidR="00451285">
        <w:t>x</w:t>
      </w:r>
      <w:r w:rsidR="00451285" w:rsidRPr="00451285">
        <w:t>ám</w:t>
      </w:r>
      <w:r>
        <w:t xml:space="preserve">, </w:t>
      </w:r>
      <w:r w:rsidR="00451285">
        <w:t>c</w:t>
      </w:r>
      <w:r w:rsidR="00451285" w:rsidRPr="00451285">
        <w:t>ă</w:t>
      </w:r>
      <w:r w:rsidR="00451285">
        <w:t>n ch</w:t>
      </w:r>
      <w:r w:rsidR="00451285" w:rsidRPr="00451285">
        <w:t>ữ</w:t>
      </w:r>
      <w:r w:rsidR="00451285">
        <w:t xml:space="preserve"> ra gi</w:t>
      </w:r>
      <w:r w:rsidR="00451285" w:rsidRPr="00451285">
        <w:t>ữa</w:t>
      </w:r>
      <w:r w:rsidR="00451285">
        <w:t xml:space="preserve"> </w:t>
      </w:r>
      <w:r>
        <w:t>bằng margin-left</w:t>
      </w:r>
      <w:r w:rsidR="00451285">
        <w:t xml:space="preserve"> v</w:t>
      </w:r>
      <w:r w:rsidR="00451285" w:rsidRPr="00451285">
        <w:t>à</w:t>
      </w:r>
      <w:r w:rsidR="00451285">
        <w:t xml:space="preserve"> m</w:t>
      </w:r>
      <w:r w:rsidR="00451285" w:rsidRPr="00451285">
        <w:t>ar</w:t>
      </w:r>
      <w:r w:rsidR="00451285">
        <w:t>gin-right</w:t>
      </w:r>
      <w:r>
        <w:t xml:space="preserve">, tăng cỡ chữ bằng font-size, tạo box và thêm thuộc tính bằng border và thêm màu nền sau đống chữ sang xám nhạt. Cuối cùng là tăng cỡ cho nút bấm, chỉnh màu chữ trong đó sang trắng và để nút bấm màu xanh lá: </w:t>
      </w:r>
    </w:p>
    <w:p w14:paraId="0C0748D8" w14:textId="4B587A14" w:rsidR="00BB5B28" w:rsidRDefault="00451285" w:rsidP="00BB5B28">
      <w:pPr>
        <w:keepNext/>
        <w:jc w:val="center"/>
      </w:pPr>
      <w:r w:rsidRPr="00451285">
        <w:rPr>
          <w:noProof/>
        </w:rPr>
        <w:drawing>
          <wp:inline distT="0" distB="0" distL="0" distR="0" wp14:anchorId="1C503E10" wp14:editId="310E9BAB">
            <wp:extent cx="4076700" cy="4806312"/>
            <wp:effectExtent l="114300" t="114300" r="152400" b="147320"/>
            <wp:docPr id="125026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63512" name=""/>
                    <pic:cNvPicPr/>
                  </pic:nvPicPr>
                  <pic:blipFill>
                    <a:blip r:embed="rId46"/>
                    <a:stretch>
                      <a:fillRect/>
                    </a:stretch>
                  </pic:blipFill>
                  <pic:spPr>
                    <a:xfrm>
                      <a:off x="0" y="0"/>
                      <a:ext cx="4079364" cy="48094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CE51E6" w14:textId="7B5B71D8" w:rsidR="00AE33A0" w:rsidRDefault="00BB5B28" w:rsidP="00D0263E">
      <w:pPr>
        <w:pStyle w:val="Caption"/>
      </w:pPr>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14</w:t>
      </w:r>
      <w:r w:rsidR="00244EC0">
        <w:fldChar w:fldCharType="end"/>
      </w:r>
      <w:r>
        <w:t xml:space="preserve"> Game số 2 phần CSS để trang trí cho phần hướng dẫn chơi</w:t>
      </w:r>
    </w:p>
    <w:p w14:paraId="27A8B034" w14:textId="77777777" w:rsidR="00451285" w:rsidRDefault="00451285" w:rsidP="00AE33A0"/>
    <w:p w14:paraId="0D28B16F" w14:textId="35D43508" w:rsidR="00AE33A0" w:rsidRDefault="00A61E9D" w:rsidP="00AE33A0">
      <w:r>
        <w:lastRenderedPageBreak/>
        <w:t>e)</w:t>
      </w:r>
      <w:r w:rsidR="00AE33A0">
        <w:t xml:space="preserve"> Responsive</w:t>
      </w:r>
    </w:p>
    <w:p w14:paraId="6D2BB0BC" w14:textId="77777777" w:rsidR="00AE33A0" w:rsidRDefault="00AE33A0" w:rsidP="00AE33A0">
      <w:r>
        <w:t xml:space="preserve"> Ta thêm dòng code sau để chữ luôn tỉ lệ với màn hình thiết bị: </w:t>
      </w:r>
    </w:p>
    <w:p w14:paraId="495701F7" w14:textId="77777777" w:rsidR="00D0263E" w:rsidRDefault="00D0263E" w:rsidP="00D0263E">
      <w:pPr>
        <w:keepNext/>
        <w:jc w:val="center"/>
      </w:pPr>
      <w:r w:rsidRPr="00FD0DAD">
        <w:rPr>
          <w:noProof/>
        </w:rPr>
        <w:drawing>
          <wp:inline distT="0" distB="0" distL="0" distR="0" wp14:anchorId="3C6DD2DC" wp14:editId="38775E75">
            <wp:extent cx="4500000" cy="141432"/>
            <wp:effectExtent l="171450" t="190500" r="129540" b="182880"/>
            <wp:docPr id="207209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92521" name=""/>
                    <pic:cNvPicPr/>
                  </pic:nvPicPr>
                  <pic:blipFill>
                    <a:blip r:embed="rId47"/>
                    <a:stretch>
                      <a:fillRect/>
                    </a:stretch>
                  </pic:blipFill>
                  <pic:spPr>
                    <a:xfrm>
                      <a:off x="0" y="0"/>
                      <a:ext cx="4500000" cy="141432"/>
                    </a:xfrm>
                    <a:prstGeom prst="rect">
                      <a:avLst/>
                    </a:prstGeom>
                    <a:ln>
                      <a:noFill/>
                    </a:ln>
                    <a:effectLst>
                      <a:outerShdw blurRad="190500" algn="tl" rotWithShape="0">
                        <a:srgbClr val="000000">
                          <a:alpha val="70000"/>
                        </a:srgbClr>
                      </a:outerShdw>
                    </a:effectLst>
                  </pic:spPr>
                </pic:pic>
              </a:graphicData>
            </a:graphic>
          </wp:inline>
        </w:drawing>
      </w:r>
    </w:p>
    <w:p w14:paraId="5B64A87E" w14:textId="55178AA1" w:rsidR="00AE33A0" w:rsidRDefault="00D0263E" w:rsidP="00D0263E">
      <w:pPr>
        <w:pStyle w:val="Caption"/>
      </w:pPr>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15</w:t>
      </w:r>
      <w:r w:rsidR="00244EC0">
        <w:fldChar w:fldCharType="end"/>
      </w:r>
      <w:r>
        <w:t xml:space="preserve"> Game số 2 dùng CSS để cỡ chữ luôn tỉ lệ với màn hình</w:t>
      </w:r>
      <w:r w:rsidR="001A71EA">
        <w:t xml:space="preserve"> thiết bị người dùng</w:t>
      </w:r>
    </w:p>
    <w:p w14:paraId="3FA0D752" w14:textId="04B40966" w:rsidR="00AE33A0" w:rsidRDefault="00AE33A0" w:rsidP="00AE33A0">
      <w:r>
        <w:t xml:space="preserve">Ở màn hình có 820px chiều dài trở xuống, </w:t>
      </w:r>
      <w:r w:rsidR="00451285">
        <w:t>ta s</w:t>
      </w:r>
      <w:r w:rsidR="00451285" w:rsidRPr="00451285">
        <w:t>ẽ</w:t>
      </w:r>
      <w:r w:rsidR="00451285">
        <w:t xml:space="preserve"> ch</w:t>
      </w:r>
      <w:r w:rsidR="00451285" w:rsidRPr="00451285">
        <w:t>ỉnh</w:t>
      </w:r>
      <w:r w:rsidR="00451285">
        <w:t xml:space="preserve"> c</w:t>
      </w:r>
      <w:r w:rsidR="00451285" w:rsidRPr="00451285">
        <w:t>ỡ</w:t>
      </w:r>
      <w:r w:rsidR="00451285">
        <w:t xml:space="preserve"> ch</w:t>
      </w:r>
      <w:r w:rsidR="00451285" w:rsidRPr="00451285">
        <w:t>ữ</w:t>
      </w:r>
      <w:r w:rsidR="00451285">
        <w:t>, chi</w:t>
      </w:r>
      <w:r w:rsidR="00451285" w:rsidRPr="00451285">
        <w:t>ều</w:t>
      </w:r>
      <w:r w:rsidR="00451285">
        <w:t xml:space="preserve"> cao c</w:t>
      </w:r>
      <w:r w:rsidR="00451285" w:rsidRPr="00451285">
        <w:t>ủa</w:t>
      </w:r>
      <w:r w:rsidR="00451285">
        <w:t xml:space="preserve"> </w:t>
      </w:r>
      <w:r w:rsidR="00451285" w:rsidRPr="00451285">
        <w:t>ảnh</w:t>
      </w:r>
      <w:r w:rsidR="00451285">
        <w:t>, h</w:t>
      </w:r>
      <w:r w:rsidR="00451285" w:rsidRPr="00451285">
        <w:t>ộp</w:t>
      </w:r>
      <w:r w:rsidR="00451285">
        <w:t xml:space="preserve"> th</w:t>
      </w:r>
      <w:r w:rsidR="00451285" w:rsidRPr="00451285">
        <w:t>ô</w:t>
      </w:r>
      <w:r w:rsidR="00451285">
        <w:t>ng b</w:t>
      </w:r>
      <w:r w:rsidR="00451285" w:rsidRPr="00451285">
        <w:t>áo</w:t>
      </w:r>
      <w:r w:rsidR="00451285">
        <w:t>, v</w:t>
      </w:r>
      <w:r w:rsidR="00451285" w:rsidRPr="00451285">
        <w:t>à</w:t>
      </w:r>
      <w:r w:rsidR="00451285">
        <w:t xml:space="preserve"> n</w:t>
      </w:r>
      <w:r w:rsidR="00451285" w:rsidRPr="00451285">
        <w:t>út</w:t>
      </w:r>
      <w:r w:rsidR="00451285">
        <w:t xml:space="preserve"> b</w:t>
      </w:r>
      <w:r w:rsidR="00451285" w:rsidRPr="00451285">
        <w:t>ấm</w:t>
      </w:r>
      <w:r w:rsidR="00451285">
        <w:t xml:space="preserve"> sao cho ph</w:t>
      </w:r>
      <w:r w:rsidR="00451285" w:rsidRPr="00451285">
        <w:t>ù</w:t>
      </w:r>
      <w:r w:rsidR="00451285">
        <w:t xml:space="preserve"> h</w:t>
      </w:r>
      <w:r w:rsidR="00451285" w:rsidRPr="00451285">
        <w:t>ợp</w:t>
      </w:r>
      <w:r w:rsidR="00451285">
        <w:t xml:space="preserve"> v</w:t>
      </w:r>
      <w:r w:rsidR="00451285" w:rsidRPr="00451285">
        <w:t>ới</w:t>
      </w:r>
      <w:r w:rsidR="00451285">
        <w:t xml:space="preserve"> k</w:t>
      </w:r>
      <w:r w:rsidR="00451285" w:rsidRPr="00451285">
        <w:t>ích</w:t>
      </w:r>
      <w:r w:rsidR="00451285">
        <w:t xml:space="preserve"> c</w:t>
      </w:r>
      <w:r w:rsidR="00451285" w:rsidRPr="00451285">
        <w:t>ỡ</w:t>
      </w:r>
      <w:r w:rsidR="00451285">
        <w:t xml:space="preserve"> c</w:t>
      </w:r>
      <w:r w:rsidR="00451285" w:rsidRPr="00451285">
        <w:t>ủa</w:t>
      </w:r>
      <w:r w:rsidR="00451285">
        <w:t xml:space="preserve"> m</w:t>
      </w:r>
      <w:r w:rsidR="00451285" w:rsidRPr="00451285">
        <w:t>àn</w:t>
      </w:r>
      <w:r w:rsidR="00451285">
        <w:t xml:space="preserve"> h</w:t>
      </w:r>
      <w:r w:rsidR="00451285" w:rsidRPr="00451285">
        <w:t>ình</w:t>
      </w:r>
      <w:r w:rsidR="00A61E9D">
        <w:t xml:space="preserve">. </w:t>
      </w:r>
      <w:r w:rsidR="00A61E9D" w:rsidRPr="00A61E9D">
        <w:t>Tương tự với cỡ màn hình 450px và 280px</w:t>
      </w:r>
      <w:r w:rsidR="00451285">
        <w:t xml:space="preserve">: </w:t>
      </w:r>
    </w:p>
    <w:p w14:paraId="5B057FAF" w14:textId="2C0C1EB1" w:rsidR="00C321A7" w:rsidRDefault="00451285" w:rsidP="00C321A7">
      <w:pPr>
        <w:keepNext/>
        <w:jc w:val="center"/>
      </w:pPr>
      <w:r w:rsidRPr="00451285">
        <w:rPr>
          <w:noProof/>
        </w:rPr>
        <w:drawing>
          <wp:inline distT="0" distB="0" distL="0" distR="0" wp14:anchorId="68022F22" wp14:editId="302C8C0E">
            <wp:extent cx="4001058" cy="4601217"/>
            <wp:effectExtent l="152400" t="114300" r="152400" b="142240"/>
            <wp:docPr id="121602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21213" name=""/>
                    <pic:cNvPicPr/>
                  </pic:nvPicPr>
                  <pic:blipFill>
                    <a:blip r:embed="rId48"/>
                    <a:stretch>
                      <a:fillRect/>
                    </a:stretch>
                  </pic:blipFill>
                  <pic:spPr>
                    <a:xfrm>
                      <a:off x="0" y="0"/>
                      <a:ext cx="4001058" cy="4601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12DB2" w14:textId="0A092183" w:rsidR="00AE33A0" w:rsidRDefault="00C321A7" w:rsidP="00C321A7">
      <w:pPr>
        <w:pStyle w:val="Caption"/>
      </w:pPr>
      <w:r>
        <w:t xml:space="preserve">Hình ảnh </w:t>
      </w:r>
      <w:r w:rsidR="00244EC0">
        <w:fldChar w:fldCharType="begin"/>
      </w:r>
      <w:r w:rsidR="00244EC0">
        <w:instrText xml:space="preserve"> STYLEREF 1 \s </w:instrText>
      </w:r>
      <w:r w:rsidR="00244EC0">
        <w:fldChar w:fldCharType="separate"/>
      </w:r>
      <w:r w:rsidR="00244EC0">
        <w:rPr>
          <w:noProof/>
        </w:rPr>
        <w:t>3</w:t>
      </w:r>
      <w:r w:rsidR="00244EC0">
        <w:fldChar w:fldCharType="end"/>
      </w:r>
      <w:r w:rsidR="00244EC0">
        <w:t>.</w:t>
      </w:r>
      <w:r w:rsidR="00244EC0">
        <w:fldChar w:fldCharType="begin"/>
      </w:r>
      <w:r w:rsidR="00244EC0">
        <w:instrText xml:space="preserve"> SEQ Hình_ảnh \* ARABIC \s 1 </w:instrText>
      </w:r>
      <w:r w:rsidR="00244EC0">
        <w:fldChar w:fldCharType="separate"/>
      </w:r>
      <w:r w:rsidR="00244EC0">
        <w:rPr>
          <w:noProof/>
        </w:rPr>
        <w:t>16</w:t>
      </w:r>
      <w:r w:rsidR="00244EC0">
        <w:fldChar w:fldCharType="end"/>
      </w:r>
      <w:r>
        <w:t xml:space="preserve"> Game số 2 phần dùng CSS để “responsive”</w:t>
      </w:r>
    </w:p>
    <w:p w14:paraId="0B1B382E" w14:textId="05DD84BF" w:rsidR="00E341DB" w:rsidRPr="00E341DB" w:rsidRDefault="00660DCE" w:rsidP="00E341DB">
      <w:pPr>
        <w:pStyle w:val="Heading2"/>
      </w:pPr>
      <w:r>
        <w:t>Game số 3</w:t>
      </w:r>
    </w:p>
    <w:p w14:paraId="2AB1FAFA" w14:textId="32ABFD25" w:rsidR="00916568" w:rsidRPr="002D32D1" w:rsidRDefault="00916568" w:rsidP="00916568">
      <w:pPr>
        <w:pStyle w:val="Heading3"/>
      </w:pPr>
      <w:r>
        <w:rPr>
          <w:lang w:val="en-US"/>
        </w:rPr>
        <w:t>Cấu trúc trang web</w:t>
      </w:r>
    </w:p>
    <w:p w14:paraId="53605D8A" w14:textId="4DF89FF9" w:rsidR="002D32D1" w:rsidRDefault="002D32D1" w:rsidP="002D32D1">
      <w:pPr>
        <w:ind w:firstLine="357"/>
      </w:pPr>
      <w:r>
        <w:t>Game số 3 bao gồm một khối chính chứa những khối con là những câu đã được chia ra thành các từ, mỗi từ</w:t>
      </w:r>
      <w:r w:rsidR="00E25DB4">
        <w:t xml:space="preserve"> sẽ nằm trong một khối nhỏ.</w:t>
      </w:r>
    </w:p>
    <w:p w14:paraId="42F1624B" w14:textId="77777777" w:rsidR="00244EC0" w:rsidRDefault="00244EC0" w:rsidP="00244EC0">
      <w:pPr>
        <w:keepNext/>
        <w:ind w:firstLine="357"/>
        <w:jc w:val="center"/>
      </w:pPr>
      <w:r w:rsidRPr="00244EC0">
        <w:rPr>
          <w:noProof/>
        </w:rPr>
        <w:lastRenderedPageBreak/>
        <w:drawing>
          <wp:inline distT="0" distB="0" distL="0" distR="0" wp14:anchorId="18BC7B0C" wp14:editId="443D9907">
            <wp:extent cx="4500000" cy="2376479"/>
            <wp:effectExtent l="133350" t="114300" r="129540" b="157480"/>
            <wp:docPr id="4879820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2053" name="Picture 1" descr="A diagram of a diagram&#10;&#10;Description automatically generated"/>
                    <pic:cNvPicPr/>
                  </pic:nvPicPr>
                  <pic:blipFill>
                    <a:blip r:embed="rId49"/>
                    <a:stretch>
                      <a:fillRect/>
                    </a:stretch>
                  </pic:blipFill>
                  <pic:spPr>
                    <a:xfrm>
                      <a:off x="0" y="0"/>
                      <a:ext cx="4500000" cy="2376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12BF61" w14:textId="4010B254" w:rsidR="00FF467E" w:rsidRPr="00916568" w:rsidRDefault="00244EC0" w:rsidP="00244EC0">
      <w:pPr>
        <w:pStyle w:val="Caption"/>
      </w:pPr>
      <w:r>
        <w:t xml:space="preserve">Hình ảnh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Hình_ảnh \* ARABIC \s 1 </w:instrText>
      </w:r>
      <w:r>
        <w:fldChar w:fldCharType="separate"/>
      </w:r>
      <w:r>
        <w:rPr>
          <w:noProof/>
        </w:rPr>
        <w:t>17</w:t>
      </w:r>
      <w:r>
        <w:fldChar w:fldCharType="end"/>
      </w:r>
      <w:r>
        <w:t xml:space="preserve"> Cấu trúc game số 3</w:t>
      </w:r>
    </w:p>
    <w:p w14:paraId="26D251E7" w14:textId="052FF40B" w:rsidR="00916568" w:rsidRDefault="00916568" w:rsidP="00916568">
      <w:pPr>
        <w:pStyle w:val="Heading3"/>
      </w:pPr>
      <w:r>
        <w:rPr>
          <w:lang w:val="en-US"/>
        </w:rPr>
        <w:t xml:space="preserve">Các </w:t>
      </w:r>
      <w:r w:rsidR="00071CB3">
        <w:rPr>
          <w:lang w:val="en-US"/>
        </w:rPr>
        <w:t>bước làm</w:t>
      </w:r>
    </w:p>
    <w:p w14:paraId="22F853C7" w14:textId="1CF17992" w:rsidR="00660DCE" w:rsidRDefault="00660DCE" w:rsidP="00A660F7">
      <w:pPr>
        <w:pStyle w:val="Heading2"/>
      </w:pPr>
      <w:r>
        <w:t>Game số 4</w:t>
      </w:r>
    </w:p>
    <w:p w14:paraId="13AEB2CF" w14:textId="3AE0B695" w:rsidR="00972293" w:rsidRDefault="00972293" w:rsidP="002D32D1">
      <w:pPr>
        <w:pStyle w:val="Heading3"/>
      </w:pPr>
      <w:r>
        <w:t>Cấu trúc trang web</w:t>
      </w:r>
    </w:p>
    <w:p w14:paraId="1AB937AA" w14:textId="41642F9B" w:rsidR="00972293" w:rsidRPr="00A660F7" w:rsidRDefault="00972293" w:rsidP="002D32D1">
      <w:pPr>
        <w:pStyle w:val="Heading3"/>
      </w:pPr>
      <w:r>
        <w:t>Các</w:t>
      </w:r>
      <w:r w:rsidR="00E623F8">
        <w:rPr>
          <w:lang w:val="en-US"/>
        </w:rPr>
        <w:t xml:space="preserve"> bước làm</w:t>
      </w:r>
    </w:p>
    <w:p w14:paraId="63C59D3D" w14:textId="77777777" w:rsidR="004A2C76" w:rsidRPr="004A2C76" w:rsidRDefault="004A2C76" w:rsidP="004A2C76"/>
    <w:p w14:paraId="6E01BD65" w14:textId="557251A7" w:rsidR="00741B5D" w:rsidRPr="00407A37" w:rsidRDefault="00741B5D" w:rsidP="00741B5D">
      <w:pPr>
        <w:pStyle w:val="Heading1"/>
      </w:pPr>
      <w:bookmarkStart w:id="69" w:name="_Toc162069480"/>
      <w:r>
        <w:lastRenderedPageBreak/>
        <w:t>ĐỊNH HƯỚNG PHÁT TRIỂN SẢN PHẨM TRONG TƯƠNG LAI</w:t>
      </w:r>
      <w:bookmarkEnd w:id="69"/>
    </w:p>
    <w:p w14:paraId="653C3FAB" w14:textId="5E11071C" w:rsidR="00F44F2D" w:rsidRDefault="00F44F2D" w:rsidP="00F44F2D">
      <w:pPr>
        <w:pStyle w:val="MCLC"/>
      </w:pPr>
      <w:bookmarkStart w:id="70" w:name="_Toc162069481"/>
      <w:r>
        <w:lastRenderedPageBreak/>
        <w:t>PHỤ LỤC</w:t>
      </w:r>
      <w:bookmarkEnd w:id="70"/>
    </w:p>
    <w:p w14:paraId="53636FC4" w14:textId="77777777" w:rsidR="00F44F2D" w:rsidRPr="00CA3095" w:rsidRDefault="00F44F2D" w:rsidP="00F44F2D"/>
    <w:tbl>
      <w:tblPr>
        <w:tblStyle w:val="TableGridLight"/>
        <w:tblW w:w="5000" w:type="pct"/>
        <w:tblLook w:val="04A0" w:firstRow="1" w:lastRow="0" w:firstColumn="1" w:lastColumn="0" w:noHBand="0" w:noVBand="1"/>
      </w:tblPr>
      <w:tblGrid>
        <w:gridCol w:w="708"/>
        <w:gridCol w:w="2649"/>
        <w:gridCol w:w="1999"/>
        <w:gridCol w:w="1712"/>
        <w:gridCol w:w="1710"/>
      </w:tblGrid>
      <w:tr w:rsidR="00F44F2D" w14:paraId="7B7EACCC" w14:textId="77777777" w:rsidTr="00AE2ACC">
        <w:trPr>
          <w:trHeight w:val="850"/>
        </w:trPr>
        <w:tc>
          <w:tcPr>
            <w:tcW w:w="379" w:type="pct"/>
            <w:shd w:val="clear" w:color="auto" w:fill="F2F2F2" w:themeFill="background1" w:themeFillShade="F2"/>
            <w:vAlign w:val="center"/>
          </w:tcPr>
          <w:p w14:paraId="28C39A94" w14:textId="77777777" w:rsidR="00F44F2D" w:rsidRPr="00B66931" w:rsidRDefault="00F44F2D" w:rsidP="00AE2ACC">
            <w:pPr>
              <w:pStyle w:val="ListParagraph"/>
              <w:ind w:left="0"/>
              <w:jc w:val="center"/>
              <w:rPr>
                <w:b/>
                <w:bCs/>
              </w:rPr>
            </w:pPr>
            <w:r w:rsidRPr="00B66931">
              <w:rPr>
                <w:b/>
                <w:bCs/>
              </w:rPr>
              <w:t>STT</w:t>
            </w:r>
          </w:p>
        </w:tc>
        <w:tc>
          <w:tcPr>
            <w:tcW w:w="1515" w:type="pct"/>
            <w:shd w:val="clear" w:color="auto" w:fill="F2F2F2" w:themeFill="background1" w:themeFillShade="F2"/>
            <w:vAlign w:val="center"/>
          </w:tcPr>
          <w:p w14:paraId="730DFA93" w14:textId="77777777" w:rsidR="00F44F2D" w:rsidRPr="00B66931" w:rsidRDefault="00F44F2D" w:rsidP="00AE2ACC">
            <w:pPr>
              <w:pStyle w:val="ListParagraph"/>
              <w:ind w:left="0"/>
              <w:jc w:val="center"/>
              <w:rPr>
                <w:b/>
                <w:bCs/>
              </w:rPr>
            </w:pPr>
            <w:r w:rsidRPr="00B66931">
              <w:rPr>
                <w:b/>
                <w:bCs/>
              </w:rPr>
              <w:t>Họ và tên</w:t>
            </w:r>
          </w:p>
        </w:tc>
        <w:tc>
          <w:tcPr>
            <w:tcW w:w="1145" w:type="pct"/>
            <w:shd w:val="clear" w:color="auto" w:fill="F2F2F2" w:themeFill="background1" w:themeFillShade="F2"/>
            <w:vAlign w:val="center"/>
          </w:tcPr>
          <w:p w14:paraId="7A52DF4C" w14:textId="77777777" w:rsidR="00F44F2D" w:rsidRPr="00B66931" w:rsidRDefault="00F44F2D" w:rsidP="00AE2ACC">
            <w:pPr>
              <w:pStyle w:val="ListParagraph"/>
              <w:ind w:left="0"/>
              <w:jc w:val="center"/>
              <w:rPr>
                <w:b/>
                <w:bCs/>
              </w:rPr>
            </w:pPr>
            <w:r w:rsidRPr="00B66931">
              <w:rPr>
                <w:b/>
                <w:bCs/>
              </w:rPr>
              <w:t>Mã số sinh viên</w:t>
            </w:r>
          </w:p>
        </w:tc>
        <w:tc>
          <w:tcPr>
            <w:tcW w:w="981" w:type="pct"/>
            <w:shd w:val="clear" w:color="auto" w:fill="F2F2F2" w:themeFill="background1" w:themeFillShade="F2"/>
            <w:vAlign w:val="center"/>
          </w:tcPr>
          <w:p w14:paraId="584D573A" w14:textId="77777777" w:rsidR="00F44F2D" w:rsidRPr="00B66931" w:rsidRDefault="00F44F2D" w:rsidP="00AE2ACC">
            <w:pPr>
              <w:pStyle w:val="ListParagraph"/>
              <w:ind w:left="0"/>
              <w:jc w:val="center"/>
              <w:rPr>
                <w:b/>
                <w:bCs/>
              </w:rPr>
            </w:pPr>
            <w:r>
              <w:rPr>
                <w:b/>
                <w:bCs/>
              </w:rPr>
              <w:t>Vai trò</w:t>
            </w:r>
          </w:p>
        </w:tc>
        <w:tc>
          <w:tcPr>
            <w:tcW w:w="980" w:type="pct"/>
            <w:shd w:val="clear" w:color="auto" w:fill="F2F2F2" w:themeFill="background1" w:themeFillShade="F2"/>
            <w:vAlign w:val="center"/>
          </w:tcPr>
          <w:p w14:paraId="2A182636" w14:textId="77777777" w:rsidR="00F44F2D" w:rsidRPr="00B66931" w:rsidRDefault="00F44F2D" w:rsidP="00AE2ACC">
            <w:pPr>
              <w:pStyle w:val="ListParagraph"/>
              <w:ind w:left="0"/>
              <w:jc w:val="center"/>
              <w:rPr>
                <w:b/>
                <w:bCs/>
              </w:rPr>
            </w:pPr>
            <w:r w:rsidRPr="00B66931">
              <w:rPr>
                <w:b/>
                <w:bCs/>
              </w:rPr>
              <w:t>Tỉ lệ đóng góp</w:t>
            </w:r>
          </w:p>
        </w:tc>
      </w:tr>
      <w:tr w:rsidR="00F44F2D" w14:paraId="39FDBB95" w14:textId="77777777" w:rsidTr="00AE2ACC">
        <w:trPr>
          <w:trHeight w:val="850"/>
        </w:trPr>
        <w:tc>
          <w:tcPr>
            <w:tcW w:w="379" w:type="pct"/>
            <w:vAlign w:val="center"/>
          </w:tcPr>
          <w:p w14:paraId="45B7FD61" w14:textId="77777777" w:rsidR="00F44F2D" w:rsidRDefault="00F44F2D" w:rsidP="00AE2ACC">
            <w:pPr>
              <w:pStyle w:val="ListParagraph"/>
              <w:ind w:left="0"/>
              <w:jc w:val="center"/>
            </w:pPr>
            <w:r>
              <w:t>1</w:t>
            </w:r>
          </w:p>
        </w:tc>
        <w:tc>
          <w:tcPr>
            <w:tcW w:w="1515" w:type="pct"/>
            <w:vAlign w:val="center"/>
          </w:tcPr>
          <w:p w14:paraId="3E80420A" w14:textId="77777777" w:rsidR="00F44F2D" w:rsidRDefault="00F44F2D" w:rsidP="00AE2ACC">
            <w:pPr>
              <w:pStyle w:val="ListParagraph"/>
              <w:ind w:left="0"/>
              <w:jc w:val="left"/>
            </w:pPr>
            <w:r>
              <w:t>Lưu Thanh Tùng</w:t>
            </w:r>
          </w:p>
        </w:tc>
        <w:tc>
          <w:tcPr>
            <w:tcW w:w="1145" w:type="pct"/>
            <w:vAlign w:val="center"/>
          </w:tcPr>
          <w:p w14:paraId="59723E44" w14:textId="77777777" w:rsidR="00F44F2D" w:rsidRDefault="00F44F2D" w:rsidP="00AE2ACC">
            <w:pPr>
              <w:pStyle w:val="ListParagraph"/>
              <w:ind w:left="0"/>
              <w:jc w:val="center"/>
            </w:pPr>
            <w:r>
              <w:t>1771040029</w:t>
            </w:r>
          </w:p>
        </w:tc>
        <w:tc>
          <w:tcPr>
            <w:tcW w:w="981" w:type="pct"/>
            <w:vAlign w:val="center"/>
          </w:tcPr>
          <w:p w14:paraId="0ECB9F3B" w14:textId="77777777" w:rsidR="00F44F2D" w:rsidRDefault="00F44F2D" w:rsidP="00AE2ACC">
            <w:pPr>
              <w:pStyle w:val="ListParagraph"/>
              <w:ind w:left="0"/>
              <w:jc w:val="center"/>
            </w:pPr>
            <w:r>
              <w:t>Nhóm trưởng</w:t>
            </w:r>
          </w:p>
        </w:tc>
        <w:tc>
          <w:tcPr>
            <w:tcW w:w="980" w:type="pct"/>
            <w:vAlign w:val="center"/>
          </w:tcPr>
          <w:p w14:paraId="34A85CD2" w14:textId="77777777" w:rsidR="00F44F2D" w:rsidRDefault="00F44F2D" w:rsidP="00AE2ACC">
            <w:pPr>
              <w:pStyle w:val="ListParagraph"/>
              <w:ind w:left="0"/>
              <w:jc w:val="center"/>
            </w:pPr>
            <w:r>
              <w:t>50%</w:t>
            </w:r>
          </w:p>
        </w:tc>
      </w:tr>
      <w:tr w:rsidR="00F44F2D" w14:paraId="3A78E438" w14:textId="77777777" w:rsidTr="00AE2ACC">
        <w:trPr>
          <w:trHeight w:val="850"/>
        </w:trPr>
        <w:tc>
          <w:tcPr>
            <w:tcW w:w="379" w:type="pct"/>
            <w:vAlign w:val="center"/>
          </w:tcPr>
          <w:p w14:paraId="56120E0E" w14:textId="77777777" w:rsidR="00F44F2D" w:rsidRDefault="00F44F2D" w:rsidP="00AE2ACC">
            <w:pPr>
              <w:pStyle w:val="ListParagraph"/>
              <w:ind w:left="0"/>
              <w:jc w:val="center"/>
            </w:pPr>
            <w:r>
              <w:t>2</w:t>
            </w:r>
          </w:p>
        </w:tc>
        <w:tc>
          <w:tcPr>
            <w:tcW w:w="1515" w:type="pct"/>
            <w:vAlign w:val="center"/>
          </w:tcPr>
          <w:p w14:paraId="0DB22181" w14:textId="77777777" w:rsidR="00F44F2D" w:rsidRDefault="00F44F2D" w:rsidP="00AE2ACC">
            <w:pPr>
              <w:pStyle w:val="ListParagraph"/>
              <w:ind w:left="0"/>
              <w:jc w:val="left"/>
            </w:pPr>
            <w:r>
              <w:t>Nguyễn Hoàng Anh</w:t>
            </w:r>
          </w:p>
        </w:tc>
        <w:tc>
          <w:tcPr>
            <w:tcW w:w="1145" w:type="pct"/>
            <w:vAlign w:val="center"/>
          </w:tcPr>
          <w:p w14:paraId="05BC135B" w14:textId="77777777" w:rsidR="00F44F2D" w:rsidRDefault="00F44F2D" w:rsidP="00AE2ACC">
            <w:pPr>
              <w:pStyle w:val="ListParagraph"/>
              <w:ind w:left="0"/>
              <w:jc w:val="center"/>
            </w:pPr>
            <w:r>
              <w:t>1771040002</w:t>
            </w:r>
          </w:p>
        </w:tc>
        <w:tc>
          <w:tcPr>
            <w:tcW w:w="981" w:type="pct"/>
            <w:vAlign w:val="center"/>
          </w:tcPr>
          <w:p w14:paraId="1B3F3419" w14:textId="77777777" w:rsidR="00F44F2D" w:rsidRDefault="00F44F2D" w:rsidP="00AE2ACC">
            <w:pPr>
              <w:pStyle w:val="ListParagraph"/>
              <w:ind w:left="0"/>
              <w:jc w:val="center"/>
            </w:pPr>
            <w:r>
              <w:t>Thành viên</w:t>
            </w:r>
          </w:p>
        </w:tc>
        <w:tc>
          <w:tcPr>
            <w:tcW w:w="980" w:type="pct"/>
            <w:vAlign w:val="center"/>
          </w:tcPr>
          <w:p w14:paraId="62BE52BC" w14:textId="31731932" w:rsidR="00F44F2D" w:rsidRDefault="00F44F2D" w:rsidP="00AE2ACC">
            <w:pPr>
              <w:pStyle w:val="ListParagraph"/>
              <w:ind w:left="0"/>
              <w:jc w:val="center"/>
            </w:pPr>
            <w:r>
              <w:t>35%</w:t>
            </w:r>
          </w:p>
        </w:tc>
      </w:tr>
      <w:tr w:rsidR="00F44F2D" w14:paraId="6AA40C0F" w14:textId="77777777" w:rsidTr="00AE2ACC">
        <w:trPr>
          <w:trHeight w:val="850"/>
        </w:trPr>
        <w:tc>
          <w:tcPr>
            <w:tcW w:w="379" w:type="pct"/>
            <w:vAlign w:val="center"/>
          </w:tcPr>
          <w:p w14:paraId="4AD7FDBA" w14:textId="77777777" w:rsidR="00F44F2D" w:rsidRDefault="00F44F2D" w:rsidP="00AE2ACC">
            <w:pPr>
              <w:pStyle w:val="ListParagraph"/>
              <w:ind w:left="0"/>
              <w:jc w:val="center"/>
            </w:pPr>
            <w:r>
              <w:t>3</w:t>
            </w:r>
          </w:p>
        </w:tc>
        <w:tc>
          <w:tcPr>
            <w:tcW w:w="1515" w:type="pct"/>
            <w:vAlign w:val="center"/>
          </w:tcPr>
          <w:p w14:paraId="5B2DAA0D" w14:textId="77777777" w:rsidR="00F44F2D" w:rsidRDefault="00F44F2D" w:rsidP="00AE2ACC">
            <w:pPr>
              <w:pStyle w:val="ListParagraph"/>
              <w:ind w:left="0"/>
              <w:jc w:val="left"/>
            </w:pPr>
            <w:r>
              <w:t>Nguyễn Thị Liên Hoàn</w:t>
            </w:r>
          </w:p>
        </w:tc>
        <w:tc>
          <w:tcPr>
            <w:tcW w:w="1145" w:type="pct"/>
            <w:vAlign w:val="center"/>
          </w:tcPr>
          <w:p w14:paraId="01E19AA1" w14:textId="77777777" w:rsidR="00F44F2D" w:rsidRDefault="00F44F2D" w:rsidP="00AE2ACC">
            <w:pPr>
              <w:pStyle w:val="ListParagraph"/>
              <w:ind w:left="0"/>
              <w:jc w:val="center"/>
              <w:rPr>
                <w:color w:val="000000"/>
                <w:shd w:val="clear" w:color="auto" w:fill="FFFFFF"/>
              </w:rPr>
            </w:pPr>
            <w:r>
              <w:rPr>
                <w:color w:val="000000"/>
                <w:shd w:val="clear" w:color="auto" w:fill="FFFFFF"/>
              </w:rPr>
              <w:t>1771040014</w:t>
            </w:r>
          </w:p>
        </w:tc>
        <w:tc>
          <w:tcPr>
            <w:tcW w:w="981" w:type="pct"/>
            <w:vAlign w:val="center"/>
          </w:tcPr>
          <w:p w14:paraId="46F5C72A" w14:textId="77777777" w:rsidR="00F44F2D" w:rsidRDefault="00F44F2D" w:rsidP="00AE2ACC">
            <w:pPr>
              <w:pStyle w:val="ListParagraph"/>
              <w:ind w:left="0"/>
              <w:jc w:val="center"/>
            </w:pPr>
            <w:r>
              <w:t>Thành viên</w:t>
            </w:r>
          </w:p>
        </w:tc>
        <w:tc>
          <w:tcPr>
            <w:tcW w:w="980" w:type="pct"/>
            <w:vAlign w:val="center"/>
          </w:tcPr>
          <w:p w14:paraId="5DE66455" w14:textId="71FF0284" w:rsidR="00F44F2D" w:rsidRDefault="00F44F2D" w:rsidP="00AE2ACC">
            <w:pPr>
              <w:pStyle w:val="ListParagraph"/>
              <w:ind w:left="0"/>
              <w:jc w:val="center"/>
            </w:pPr>
            <w:r>
              <w:t>15%</w:t>
            </w:r>
          </w:p>
        </w:tc>
      </w:tr>
    </w:tbl>
    <w:p w14:paraId="326F8CF7" w14:textId="77777777" w:rsidR="00F44F2D" w:rsidRDefault="00F44F2D" w:rsidP="00F44F2D"/>
    <w:p w14:paraId="7C7FC0AF" w14:textId="77777777" w:rsidR="00F44F2D" w:rsidRDefault="00F44F2D" w:rsidP="00F44F2D"/>
    <w:p w14:paraId="7D165F14" w14:textId="77777777" w:rsidR="00F44F2D" w:rsidRDefault="00F44F2D">
      <w:pPr>
        <w:widowControl/>
        <w:spacing w:afterLines="20" w:after="48"/>
        <w:jc w:val="left"/>
        <w:rPr>
          <w:rFonts w:asciiTheme="minorHAnsi" w:eastAsiaTheme="minorHAnsi" w:hAnsiTheme="minorHAnsi" w:cstheme="minorBidi"/>
          <w:kern w:val="2"/>
          <w:sz w:val="22"/>
          <w:szCs w:val="22"/>
        </w:rPr>
      </w:pPr>
    </w:p>
    <w:sectPr w:rsidR="00F44F2D" w:rsidSect="00FD668F">
      <w:headerReference w:type="first" r:id="rId50"/>
      <w:footerReference w:type="first" r:id="rId51"/>
      <w:pgSz w:w="11907" w:h="16840"/>
      <w:pgMar w:top="1134"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AC224F" w14:textId="77777777" w:rsidR="00FD668F" w:rsidRDefault="00FD668F" w:rsidP="005F5F7F">
      <w:r>
        <w:separator/>
      </w:r>
    </w:p>
  </w:endnote>
  <w:endnote w:type="continuationSeparator" w:id="0">
    <w:p w14:paraId="583629F8" w14:textId="77777777" w:rsidR="00FD668F" w:rsidRDefault="00FD668F" w:rsidP="005F5F7F">
      <w:r>
        <w:continuationSeparator/>
      </w:r>
    </w:p>
  </w:endnote>
  <w:endnote w:type="continuationNotice" w:id="1">
    <w:p w14:paraId="3E316F27" w14:textId="77777777" w:rsidR="00FD668F" w:rsidRDefault="00FD668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15920" w14:textId="77777777" w:rsidR="000D42EF" w:rsidRDefault="000D42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399F4" w14:textId="77777777" w:rsidR="000D42EF" w:rsidRDefault="000D42EF">
    <w:pPr>
      <w:pStyle w:val="Footer"/>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BC33C" w14:textId="77777777" w:rsidR="000D42EF" w:rsidRDefault="000D42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4"/>
      </w:rPr>
      <w:id w:val="-949705955"/>
      <w:docPartObj>
        <w:docPartGallery w:val="Page Numbers (Bottom of Page)"/>
        <w:docPartUnique/>
      </w:docPartObj>
    </w:sdtPr>
    <w:sdtContent>
      <w:p w14:paraId="498D71A6" w14:textId="77777777" w:rsidR="00AA6984" w:rsidRPr="00AA6984" w:rsidRDefault="00AA6984" w:rsidP="00AA6984">
        <w:pPr>
          <w:pStyle w:val="Footer"/>
          <w:jc w:val="center"/>
          <w:rPr>
            <w:sz w:val="24"/>
          </w:rPr>
        </w:pPr>
        <w:r w:rsidRPr="00AA6984">
          <w:rPr>
            <w:sz w:val="24"/>
          </w:rPr>
          <w:fldChar w:fldCharType="begin"/>
        </w:r>
        <w:r w:rsidRPr="00AA6984">
          <w:rPr>
            <w:sz w:val="24"/>
          </w:rPr>
          <w:instrText>PAGE   \* MERGEFORMAT</w:instrText>
        </w:r>
        <w:r w:rsidRPr="00AA6984">
          <w:rPr>
            <w:sz w:val="24"/>
          </w:rPr>
          <w:fldChar w:fldCharType="separate"/>
        </w:r>
        <w:r w:rsidRPr="00AA6984">
          <w:rPr>
            <w:sz w:val="24"/>
            <w:lang w:val="vi-VN"/>
          </w:rPr>
          <w:t>2</w:t>
        </w:r>
        <w:r w:rsidRPr="00AA6984">
          <w:rPr>
            <w:sz w:val="24"/>
          </w:rPr>
          <w:fldChar w:fldCharType="end"/>
        </w:r>
      </w:p>
    </w:sdtContent>
  </w:sdt>
  <w:p w14:paraId="524DB7C8" w14:textId="77777777" w:rsidR="0064604B" w:rsidRPr="00AA6984" w:rsidRDefault="0064604B" w:rsidP="00AA6984">
    <w:pPr>
      <w:pStyle w:val="Footer"/>
      <w:rPr>
        <w:color w:val="808080" w:themeColor="background1" w:themeShade="80"/>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49C93F" w14:textId="77777777" w:rsidR="00FD668F" w:rsidRDefault="00FD668F" w:rsidP="005F5F7F">
      <w:r>
        <w:separator/>
      </w:r>
    </w:p>
  </w:footnote>
  <w:footnote w:type="continuationSeparator" w:id="0">
    <w:p w14:paraId="195AF236" w14:textId="77777777" w:rsidR="00FD668F" w:rsidRDefault="00FD668F" w:rsidP="005F5F7F">
      <w:r>
        <w:continuationSeparator/>
      </w:r>
    </w:p>
  </w:footnote>
  <w:footnote w:type="continuationNotice" w:id="1">
    <w:p w14:paraId="26364456" w14:textId="77777777" w:rsidR="00FD668F" w:rsidRDefault="00FD668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16C6F" w14:textId="77777777" w:rsidR="000D42EF" w:rsidRDefault="000D42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33D85" w14:textId="77777777" w:rsidR="000D42EF" w:rsidRDefault="000D42EF">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681EF" w14:textId="77777777" w:rsidR="000D42EF" w:rsidRDefault="000D42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5087F" w14:textId="77777777" w:rsidR="0064604B" w:rsidRDefault="0064604B" w:rsidP="005F5F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020E4"/>
    <w:multiLevelType w:val="hybridMultilevel"/>
    <w:tmpl w:val="6F3E3B5A"/>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67A14FE"/>
    <w:multiLevelType w:val="hybridMultilevel"/>
    <w:tmpl w:val="08145B5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 w15:restartNumberingAfterBreak="0">
    <w:nsid w:val="07173602"/>
    <w:multiLevelType w:val="multilevel"/>
    <w:tmpl w:val="0409001F"/>
    <w:styleLink w:val="MultiStyleList"/>
    <w:lvl w:ilvl="0">
      <w:start w:val="1"/>
      <w:numFmt w:val="decimal"/>
      <w:lvlText w:val="%1."/>
      <w:lvlJc w:val="left"/>
      <w:pPr>
        <w:ind w:left="360" w:hanging="360"/>
      </w:pPr>
      <w:rPr>
        <w:rFonts w:hint="default"/>
        <w:sz w:val="28"/>
      </w:rPr>
    </w:lvl>
    <w:lvl w:ilvl="1">
      <w:start w:val="1"/>
      <w:numFmt w:val="decimal"/>
      <w:lvlText w:val="%1.%2."/>
      <w:lvlJc w:val="left"/>
      <w:pPr>
        <w:ind w:left="792" w:hanging="432"/>
      </w:pPr>
      <w:rPr>
        <w:rFonts w:hint="default"/>
        <w:sz w:val="26"/>
      </w:rPr>
    </w:lvl>
    <w:lvl w:ilvl="2">
      <w:start w:val="1"/>
      <w:numFmt w:val="decimal"/>
      <w:lvlText w:val="%1.%2.%3."/>
      <w:lvlJc w:val="left"/>
      <w:pPr>
        <w:ind w:left="1224" w:hanging="504"/>
      </w:pPr>
      <w:rPr>
        <w:rFonts w:hint="default"/>
        <w:sz w:val="26"/>
      </w:rPr>
    </w:lvl>
    <w:lvl w:ilvl="3">
      <w:start w:val="1"/>
      <w:numFmt w:val="decimal"/>
      <w:lvlText w:val="%1.%2.%3.%4."/>
      <w:lvlJc w:val="left"/>
      <w:pPr>
        <w:ind w:left="1728" w:hanging="648"/>
      </w:pPr>
      <w:rPr>
        <w:rFonts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B83362"/>
    <w:multiLevelType w:val="hybridMultilevel"/>
    <w:tmpl w:val="27DC7DB4"/>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8D62F56"/>
    <w:multiLevelType w:val="hybridMultilevel"/>
    <w:tmpl w:val="6310BB20"/>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5" w15:restartNumberingAfterBreak="0">
    <w:nsid w:val="09B925A4"/>
    <w:multiLevelType w:val="hybridMultilevel"/>
    <w:tmpl w:val="777EB7F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0CD02D1B"/>
    <w:multiLevelType w:val="hybridMultilevel"/>
    <w:tmpl w:val="274A8744"/>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7" w15:restartNumberingAfterBreak="0">
    <w:nsid w:val="0D145A21"/>
    <w:multiLevelType w:val="hybridMultilevel"/>
    <w:tmpl w:val="5D8402C4"/>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FC10E4B"/>
    <w:multiLevelType w:val="hybridMultilevel"/>
    <w:tmpl w:val="EEA4A1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FDE69BC"/>
    <w:multiLevelType w:val="hybridMultilevel"/>
    <w:tmpl w:val="5220F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384E42"/>
    <w:multiLevelType w:val="hybridMultilevel"/>
    <w:tmpl w:val="479EEEDA"/>
    <w:lvl w:ilvl="0" w:tplc="51FA54DE">
      <w:start w:val="1"/>
      <w:numFmt w:val="decimal"/>
      <w:lvlText w:val="%1."/>
      <w:lvlJc w:val="left"/>
      <w:pPr>
        <w:ind w:left="1077" w:hanging="360"/>
      </w:pPr>
      <w:rPr>
        <w:rFonts w:hint="default"/>
      </w:r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11" w15:restartNumberingAfterBreak="0">
    <w:nsid w:val="1610163C"/>
    <w:multiLevelType w:val="multilevel"/>
    <w:tmpl w:val="2EF6DD3C"/>
    <w:lvl w:ilvl="0">
      <w:start w:val="1"/>
      <w:numFmt w:val="decimal"/>
      <w:lvlText w:val="%1."/>
      <w:lvlJc w:val="left"/>
      <w:pPr>
        <w:tabs>
          <w:tab w:val="num" w:pos="1080"/>
        </w:tabs>
        <w:ind w:left="1080" w:hanging="360"/>
      </w:pPr>
      <w:rPr>
        <w:rFonts w:hint="default"/>
        <w:sz w:val="26"/>
        <w:szCs w:val="26"/>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6A56D12"/>
    <w:multiLevelType w:val="hybridMultilevel"/>
    <w:tmpl w:val="13A4C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8F942B4"/>
    <w:multiLevelType w:val="hybridMultilevel"/>
    <w:tmpl w:val="C4A6BE1A"/>
    <w:lvl w:ilvl="0" w:tplc="C4AECE60">
      <w:start w:val="1"/>
      <w:numFmt w:val="decimal"/>
      <w:lvlText w:val="%1."/>
      <w:lvlJc w:val="left"/>
      <w:pPr>
        <w:ind w:left="1077" w:hanging="360"/>
      </w:pPr>
      <w:rPr>
        <w:rFonts w:hint="default"/>
      </w:r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14" w15:restartNumberingAfterBreak="0">
    <w:nsid w:val="1D2C4766"/>
    <w:multiLevelType w:val="multilevel"/>
    <w:tmpl w:val="2EF6DD3C"/>
    <w:lvl w:ilvl="0">
      <w:start w:val="1"/>
      <w:numFmt w:val="decimal"/>
      <w:lvlText w:val="%1."/>
      <w:lvlJc w:val="left"/>
      <w:pPr>
        <w:tabs>
          <w:tab w:val="num" w:pos="1080"/>
        </w:tabs>
        <w:ind w:left="1080" w:hanging="360"/>
      </w:pPr>
      <w:rPr>
        <w:rFonts w:hint="default"/>
        <w:sz w:val="26"/>
        <w:szCs w:val="26"/>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DE229B6"/>
    <w:multiLevelType w:val="hybridMultilevel"/>
    <w:tmpl w:val="AF90A3AA"/>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16" w15:restartNumberingAfterBreak="0">
    <w:nsid w:val="1F4304A3"/>
    <w:multiLevelType w:val="hybridMultilevel"/>
    <w:tmpl w:val="03A2BF5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7" w15:restartNumberingAfterBreak="0">
    <w:nsid w:val="246F0046"/>
    <w:multiLevelType w:val="hybridMultilevel"/>
    <w:tmpl w:val="1940EF9C"/>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24CA1ADC"/>
    <w:multiLevelType w:val="hybridMultilevel"/>
    <w:tmpl w:val="5B86B2E6"/>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19" w15:restartNumberingAfterBreak="0">
    <w:nsid w:val="24D07483"/>
    <w:multiLevelType w:val="hybridMultilevel"/>
    <w:tmpl w:val="525ABA86"/>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251141D8"/>
    <w:multiLevelType w:val="hybridMultilevel"/>
    <w:tmpl w:val="7CF8DE0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27AD60BF"/>
    <w:multiLevelType w:val="hybridMultilevel"/>
    <w:tmpl w:val="710416D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2953050F"/>
    <w:multiLevelType w:val="multilevel"/>
    <w:tmpl w:val="28B8869C"/>
    <w:styleLink w:val="Style1"/>
    <w:lvl w:ilvl="0">
      <w:start w:val="1"/>
      <w:numFmt w:val="decimal"/>
      <w:pStyle w:val="Heading1"/>
      <w:suff w:val="space"/>
      <w:lvlText w:val="CHƯƠNG %1."/>
      <w:lvlJc w:val="left"/>
      <w:pPr>
        <w:ind w:left="0" w:firstLine="0"/>
      </w:pPr>
      <w:rPr>
        <w:rFonts w:ascii="Times New Roman" w:hAnsi="Times New Roman" w:hint="default"/>
        <w:sz w:val="28"/>
      </w:rPr>
    </w:lvl>
    <w:lvl w:ilvl="1">
      <w:start w:val="1"/>
      <w:numFmt w:val="decimal"/>
      <w:pStyle w:val="Heading2"/>
      <w:isLgl/>
      <w:suff w:val="space"/>
      <w:lvlText w:val="%1.%2."/>
      <w:lvlJc w:val="left"/>
      <w:pPr>
        <w:ind w:left="0" w:firstLine="357"/>
      </w:pPr>
      <w:rPr>
        <w:rFonts w:ascii="Times New Roman" w:hAnsi="Times New Roman" w:hint="default"/>
        <w:sz w:val="26"/>
      </w:rPr>
    </w:lvl>
    <w:lvl w:ilvl="2">
      <w:start w:val="1"/>
      <w:numFmt w:val="decimal"/>
      <w:pStyle w:val="Heading3"/>
      <w:isLgl/>
      <w:suff w:val="space"/>
      <w:lvlText w:val="%1.%2.%3."/>
      <w:lvlJc w:val="left"/>
      <w:pPr>
        <w:ind w:left="0" w:firstLine="357"/>
      </w:pPr>
      <w:rPr>
        <w:rFonts w:ascii="Times New Roman" w:hAnsi="Times New Roman" w:hint="default"/>
        <w:sz w:val="26"/>
      </w:rPr>
    </w:lvl>
    <w:lvl w:ilvl="3">
      <w:start w:val="1"/>
      <w:numFmt w:val="lowerLetter"/>
      <w:pStyle w:val="Heading4"/>
      <w:suff w:val="space"/>
      <w:lvlText w:val="%4)"/>
      <w:lvlJc w:val="left"/>
      <w:pPr>
        <w:ind w:left="0" w:firstLine="357"/>
      </w:pPr>
      <w:rPr>
        <w:rFonts w:ascii="Times New Roman" w:hAnsi="Times New Roman" w:hint="default"/>
        <w:sz w:val="26"/>
      </w:rPr>
    </w:lvl>
    <w:lvl w:ilvl="4">
      <w:start w:val="1"/>
      <w:numFmt w:val="none"/>
      <w:pStyle w:val="Heading5"/>
      <w:suff w:val="space"/>
      <w:lvlText w:val=""/>
      <w:lvlJc w:val="left"/>
      <w:pPr>
        <w:ind w:left="0" w:firstLine="714"/>
      </w:pPr>
      <w:rPr>
        <w:rFonts w:hint="default"/>
      </w:rPr>
    </w:lvl>
    <w:lvl w:ilvl="5">
      <w:start w:val="1"/>
      <w:numFmt w:val="none"/>
      <w:pStyle w:val="Heading6"/>
      <w:suff w:val="space"/>
      <w:lvlText w:val=""/>
      <w:lvlJc w:val="left"/>
      <w:pPr>
        <w:ind w:left="0" w:firstLine="714"/>
      </w:pPr>
      <w:rPr>
        <w:rFonts w:hint="default"/>
      </w:rPr>
    </w:lvl>
    <w:lvl w:ilvl="6">
      <w:start w:val="1"/>
      <w:numFmt w:val="none"/>
      <w:pStyle w:val="Heading7"/>
      <w:suff w:val="space"/>
      <w:lvlText w:val=""/>
      <w:lvlJc w:val="left"/>
      <w:pPr>
        <w:ind w:left="0" w:firstLine="714"/>
      </w:pPr>
      <w:rPr>
        <w:rFonts w:hint="default"/>
      </w:rPr>
    </w:lvl>
    <w:lvl w:ilvl="7">
      <w:start w:val="1"/>
      <w:numFmt w:val="none"/>
      <w:pStyle w:val="Heading8"/>
      <w:suff w:val="space"/>
      <w:lvlText w:val=""/>
      <w:lvlJc w:val="left"/>
      <w:pPr>
        <w:ind w:left="0" w:firstLine="714"/>
      </w:pPr>
      <w:rPr>
        <w:rFonts w:hint="default"/>
      </w:rPr>
    </w:lvl>
    <w:lvl w:ilvl="8">
      <w:start w:val="1"/>
      <w:numFmt w:val="none"/>
      <w:pStyle w:val="Heading9"/>
      <w:suff w:val="space"/>
      <w:lvlText w:val=""/>
      <w:lvlJc w:val="left"/>
      <w:pPr>
        <w:ind w:left="0" w:firstLine="714"/>
      </w:pPr>
      <w:rPr>
        <w:rFonts w:hint="default"/>
      </w:rPr>
    </w:lvl>
  </w:abstractNum>
  <w:abstractNum w:abstractNumId="23" w15:restartNumberingAfterBreak="0">
    <w:nsid w:val="2C817FD4"/>
    <w:multiLevelType w:val="multilevel"/>
    <w:tmpl w:val="2EF6DD3C"/>
    <w:lvl w:ilvl="0">
      <w:start w:val="1"/>
      <w:numFmt w:val="decimal"/>
      <w:lvlText w:val="%1."/>
      <w:lvlJc w:val="left"/>
      <w:pPr>
        <w:tabs>
          <w:tab w:val="num" w:pos="1080"/>
        </w:tabs>
        <w:ind w:left="1080" w:hanging="360"/>
      </w:pPr>
      <w:rPr>
        <w:rFonts w:hint="default"/>
        <w:sz w:val="26"/>
        <w:szCs w:val="26"/>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D95606B"/>
    <w:multiLevelType w:val="hybridMultilevel"/>
    <w:tmpl w:val="77AEF1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DD74A0F"/>
    <w:multiLevelType w:val="hybridMultilevel"/>
    <w:tmpl w:val="D44C1F5A"/>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26" w15:restartNumberingAfterBreak="0">
    <w:nsid w:val="2ECE4C23"/>
    <w:multiLevelType w:val="hybridMultilevel"/>
    <w:tmpl w:val="F190AF22"/>
    <w:lvl w:ilvl="0" w:tplc="042A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27" w15:restartNumberingAfterBreak="0">
    <w:nsid w:val="2EF23BD4"/>
    <w:multiLevelType w:val="hybridMultilevel"/>
    <w:tmpl w:val="C50A8E7A"/>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28" w15:restartNumberingAfterBreak="0">
    <w:nsid w:val="2FED54F7"/>
    <w:multiLevelType w:val="multilevel"/>
    <w:tmpl w:val="2EF6DD3C"/>
    <w:lvl w:ilvl="0">
      <w:start w:val="1"/>
      <w:numFmt w:val="decimal"/>
      <w:lvlText w:val="%1."/>
      <w:lvlJc w:val="left"/>
      <w:pPr>
        <w:tabs>
          <w:tab w:val="num" w:pos="1080"/>
        </w:tabs>
        <w:ind w:left="1080" w:hanging="360"/>
      </w:pPr>
      <w:rPr>
        <w:rFonts w:hint="default"/>
        <w:sz w:val="26"/>
        <w:szCs w:val="26"/>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09A2EAC"/>
    <w:multiLevelType w:val="hybridMultilevel"/>
    <w:tmpl w:val="C90664A0"/>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31315990"/>
    <w:multiLevelType w:val="hybridMultilevel"/>
    <w:tmpl w:val="681A0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36A3021"/>
    <w:multiLevelType w:val="hybridMultilevel"/>
    <w:tmpl w:val="6F72EDA6"/>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36BE46CA"/>
    <w:multiLevelType w:val="hybridMultilevel"/>
    <w:tmpl w:val="E998FD1E"/>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33" w15:restartNumberingAfterBreak="0">
    <w:nsid w:val="38597DC2"/>
    <w:multiLevelType w:val="hybridMultilevel"/>
    <w:tmpl w:val="A052095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3ADF443A"/>
    <w:multiLevelType w:val="hybridMultilevel"/>
    <w:tmpl w:val="60AE8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B0C792F"/>
    <w:multiLevelType w:val="hybridMultilevel"/>
    <w:tmpl w:val="A76ED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D4D7E19"/>
    <w:multiLevelType w:val="hybridMultilevel"/>
    <w:tmpl w:val="C59C8AA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3F160047"/>
    <w:multiLevelType w:val="hybridMultilevel"/>
    <w:tmpl w:val="037E75A8"/>
    <w:lvl w:ilvl="0" w:tplc="042A000F">
      <w:start w:val="1"/>
      <w:numFmt w:val="decimal"/>
      <w:lvlText w:val="%1."/>
      <w:lvlJc w:val="left"/>
      <w:pPr>
        <w:ind w:left="1077" w:hanging="360"/>
      </w:pPr>
    </w:lvl>
    <w:lvl w:ilvl="1" w:tplc="042A0019">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38" w15:restartNumberingAfterBreak="0">
    <w:nsid w:val="3F735F34"/>
    <w:multiLevelType w:val="hybridMultilevel"/>
    <w:tmpl w:val="4B06869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9" w15:restartNumberingAfterBreak="0">
    <w:nsid w:val="40CD4996"/>
    <w:multiLevelType w:val="hybridMultilevel"/>
    <w:tmpl w:val="600C354C"/>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41AE7D60"/>
    <w:multiLevelType w:val="hybridMultilevel"/>
    <w:tmpl w:val="D374977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453B381B"/>
    <w:multiLevelType w:val="hybridMultilevel"/>
    <w:tmpl w:val="61E648BC"/>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42" w15:restartNumberingAfterBreak="0">
    <w:nsid w:val="46672910"/>
    <w:multiLevelType w:val="hybridMultilevel"/>
    <w:tmpl w:val="1AD26968"/>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3" w15:restartNumberingAfterBreak="0">
    <w:nsid w:val="468E66ED"/>
    <w:multiLevelType w:val="hybridMultilevel"/>
    <w:tmpl w:val="DCE01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716537D"/>
    <w:multiLevelType w:val="hybridMultilevel"/>
    <w:tmpl w:val="43824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7390935"/>
    <w:multiLevelType w:val="hybridMultilevel"/>
    <w:tmpl w:val="A946620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6" w15:restartNumberingAfterBreak="0">
    <w:nsid w:val="4AC64570"/>
    <w:multiLevelType w:val="hybridMultilevel"/>
    <w:tmpl w:val="59B048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4CD30F4B"/>
    <w:multiLevelType w:val="hybridMultilevel"/>
    <w:tmpl w:val="BDA622F2"/>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4F984212"/>
    <w:multiLevelType w:val="multilevel"/>
    <w:tmpl w:val="2EF6DD3C"/>
    <w:lvl w:ilvl="0">
      <w:start w:val="1"/>
      <w:numFmt w:val="decimal"/>
      <w:lvlText w:val="%1."/>
      <w:lvlJc w:val="left"/>
      <w:pPr>
        <w:tabs>
          <w:tab w:val="num" w:pos="1080"/>
        </w:tabs>
        <w:ind w:left="1080" w:hanging="360"/>
      </w:pPr>
      <w:rPr>
        <w:rFonts w:hint="default"/>
        <w:sz w:val="26"/>
        <w:szCs w:val="26"/>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586A1C62"/>
    <w:multiLevelType w:val="hybridMultilevel"/>
    <w:tmpl w:val="0A60882C"/>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0" w15:restartNumberingAfterBreak="0">
    <w:nsid w:val="5AD206A5"/>
    <w:multiLevelType w:val="hybridMultilevel"/>
    <w:tmpl w:val="0ECE7346"/>
    <w:lvl w:ilvl="0" w:tplc="FFFFFFFF">
      <w:start w:val="1"/>
      <w:numFmt w:val="decimal"/>
      <w:lvlText w:val="%1."/>
      <w:lvlJc w:val="left"/>
      <w:pPr>
        <w:ind w:left="1077" w:hanging="360"/>
      </w:pPr>
    </w:lvl>
    <w:lvl w:ilvl="1" w:tplc="042A0001">
      <w:start w:val="1"/>
      <w:numFmt w:val="bullet"/>
      <w:lvlText w:val=""/>
      <w:lvlJc w:val="left"/>
      <w:pPr>
        <w:ind w:left="1797" w:hanging="360"/>
      </w:pPr>
      <w:rPr>
        <w:rFonts w:ascii="Symbol" w:hAnsi="Symbol" w:hint="default"/>
      </w:r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51" w15:restartNumberingAfterBreak="0">
    <w:nsid w:val="5B022F2A"/>
    <w:multiLevelType w:val="hybridMultilevel"/>
    <w:tmpl w:val="4FC21A48"/>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52" w15:restartNumberingAfterBreak="0">
    <w:nsid w:val="5CF61B6F"/>
    <w:multiLevelType w:val="hybridMultilevel"/>
    <w:tmpl w:val="E796281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D555C93"/>
    <w:multiLevelType w:val="hybridMultilevel"/>
    <w:tmpl w:val="7EDA158A"/>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54" w15:restartNumberingAfterBreak="0">
    <w:nsid w:val="5DC217C8"/>
    <w:multiLevelType w:val="hybridMultilevel"/>
    <w:tmpl w:val="23B8B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0FC77DF"/>
    <w:multiLevelType w:val="hybridMultilevel"/>
    <w:tmpl w:val="E68290BE"/>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56" w15:restartNumberingAfterBreak="0">
    <w:nsid w:val="6883374B"/>
    <w:multiLevelType w:val="hybridMultilevel"/>
    <w:tmpl w:val="09788C5A"/>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57" w15:restartNumberingAfterBreak="0">
    <w:nsid w:val="6B1146D9"/>
    <w:multiLevelType w:val="hybridMultilevel"/>
    <w:tmpl w:val="90E057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4472684"/>
    <w:multiLevelType w:val="hybridMultilevel"/>
    <w:tmpl w:val="4D3A16A2"/>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9" w15:restartNumberingAfterBreak="0">
    <w:nsid w:val="75231A3C"/>
    <w:multiLevelType w:val="hybridMultilevel"/>
    <w:tmpl w:val="6E34502A"/>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0" w15:restartNumberingAfterBreak="0">
    <w:nsid w:val="76E62A03"/>
    <w:multiLevelType w:val="hybridMultilevel"/>
    <w:tmpl w:val="CA4EC082"/>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797F5332"/>
    <w:multiLevelType w:val="hybridMultilevel"/>
    <w:tmpl w:val="F3BCF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AD22B69"/>
    <w:multiLevelType w:val="hybridMultilevel"/>
    <w:tmpl w:val="1C2414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3" w15:restartNumberingAfterBreak="0">
    <w:nsid w:val="7C077068"/>
    <w:multiLevelType w:val="hybridMultilevel"/>
    <w:tmpl w:val="13F06576"/>
    <w:lvl w:ilvl="0" w:tplc="F7CCD5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4" w15:restartNumberingAfterBreak="0">
    <w:nsid w:val="7DAD282F"/>
    <w:multiLevelType w:val="hybridMultilevel"/>
    <w:tmpl w:val="3F5ACF42"/>
    <w:lvl w:ilvl="0" w:tplc="042A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5" w15:restartNumberingAfterBreak="0">
    <w:nsid w:val="7F5C506E"/>
    <w:multiLevelType w:val="hybridMultilevel"/>
    <w:tmpl w:val="9D66EAF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1801920568">
    <w:abstractNumId w:val="2"/>
  </w:num>
  <w:num w:numId="2" w16cid:durableId="1383167615">
    <w:abstractNumId w:val="22"/>
  </w:num>
  <w:num w:numId="3" w16cid:durableId="1735932915">
    <w:abstractNumId w:val="22"/>
  </w:num>
  <w:num w:numId="4" w16cid:durableId="1859008198">
    <w:abstractNumId w:val="1"/>
  </w:num>
  <w:num w:numId="5" w16cid:durableId="135688470">
    <w:abstractNumId w:val="33"/>
  </w:num>
  <w:num w:numId="6" w16cid:durableId="1630089393">
    <w:abstractNumId w:val="30"/>
  </w:num>
  <w:num w:numId="7" w16cid:durableId="581522444">
    <w:abstractNumId w:val="21"/>
  </w:num>
  <w:num w:numId="8" w16cid:durableId="1401252004">
    <w:abstractNumId w:val="20"/>
  </w:num>
  <w:num w:numId="9" w16cid:durableId="189344228">
    <w:abstractNumId w:val="40"/>
  </w:num>
  <w:num w:numId="10" w16cid:durableId="1065764175">
    <w:abstractNumId w:val="64"/>
  </w:num>
  <w:num w:numId="11" w16cid:durableId="2097549799">
    <w:abstractNumId w:val="8"/>
  </w:num>
  <w:num w:numId="12" w16cid:durableId="862476052">
    <w:abstractNumId w:val="29"/>
  </w:num>
  <w:num w:numId="13" w16cid:durableId="473524255">
    <w:abstractNumId w:val="31"/>
  </w:num>
  <w:num w:numId="14" w16cid:durableId="91900943">
    <w:abstractNumId w:val="3"/>
  </w:num>
  <w:num w:numId="15" w16cid:durableId="1866794964">
    <w:abstractNumId w:val="65"/>
  </w:num>
  <w:num w:numId="16" w16cid:durableId="759955845">
    <w:abstractNumId w:val="26"/>
  </w:num>
  <w:num w:numId="17" w16cid:durableId="1278216693">
    <w:abstractNumId w:val="58"/>
  </w:num>
  <w:num w:numId="18" w16cid:durableId="644630250">
    <w:abstractNumId w:val="38"/>
  </w:num>
  <w:num w:numId="19" w16cid:durableId="1525435254">
    <w:abstractNumId w:val="35"/>
  </w:num>
  <w:num w:numId="20" w16cid:durableId="1933195391">
    <w:abstractNumId w:val="12"/>
  </w:num>
  <w:num w:numId="21" w16cid:durableId="42103608">
    <w:abstractNumId w:val="57"/>
  </w:num>
  <w:num w:numId="22" w16cid:durableId="553271190">
    <w:abstractNumId w:val="24"/>
  </w:num>
  <w:num w:numId="23" w16cid:durableId="104468394">
    <w:abstractNumId w:val="6"/>
  </w:num>
  <w:num w:numId="24" w16cid:durableId="1239024482">
    <w:abstractNumId w:val="62"/>
  </w:num>
  <w:num w:numId="25" w16cid:durableId="664279709">
    <w:abstractNumId w:val="59"/>
  </w:num>
  <w:num w:numId="26" w16cid:durableId="1786804628">
    <w:abstractNumId w:val="60"/>
  </w:num>
  <w:num w:numId="27" w16cid:durableId="1488395547">
    <w:abstractNumId w:val="43"/>
  </w:num>
  <w:num w:numId="28" w16cid:durableId="1268198314">
    <w:abstractNumId w:val="44"/>
  </w:num>
  <w:num w:numId="29" w16cid:durableId="1894921434">
    <w:abstractNumId w:val="54"/>
  </w:num>
  <w:num w:numId="30" w16cid:durableId="1205410633">
    <w:abstractNumId w:val="61"/>
  </w:num>
  <w:num w:numId="31" w16cid:durableId="1969966491">
    <w:abstractNumId w:val="63"/>
  </w:num>
  <w:num w:numId="32" w16cid:durableId="854072635">
    <w:abstractNumId w:val="9"/>
  </w:num>
  <w:num w:numId="33" w16cid:durableId="106237530">
    <w:abstractNumId w:val="34"/>
  </w:num>
  <w:num w:numId="34" w16cid:durableId="1816725004">
    <w:abstractNumId w:val="7"/>
  </w:num>
  <w:num w:numId="35" w16cid:durableId="506750475">
    <w:abstractNumId w:val="17"/>
  </w:num>
  <w:num w:numId="36" w16cid:durableId="1977680564">
    <w:abstractNumId w:val="47"/>
  </w:num>
  <w:num w:numId="37" w16cid:durableId="258683625">
    <w:abstractNumId w:val="37"/>
  </w:num>
  <w:num w:numId="38" w16cid:durableId="546376821">
    <w:abstractNumId w:val="50"/>
  </w:num>
  <w:num w:numId="39" w16cid:durableId="1800995604">
    <w:abstractNumId w:val="49"/>
  </w:num>
  <w:num w:numId="40" w16cid:durableId="1454593911">
    <w:abstractNumId w:val="39"/>
  </w:num>
  <w:num w:numId="41" w16cid:durableId="379205714">
    <w:abstractNumId w:val="51"/>
  </w:num>
  <w:num w:numId="42" w16cid:durableId="301932015">
    <w:abstractNumId w:val="15"/>
  </w:num>
  <w:num w:numId="43" w16cid:durableId="1764059991">
    <w:abstractNumId w:val="10"/>
  </w:num>
  <w:num w:numId="44" w16cid:durableId="212811718">
    <w:abstractNumId w:val="45"/>
  </w:num>
  <w:num w:numId="45" w16cid:durableId="946697231">
    <w:abstractNumId w:val="42"/>
  </w:num>
  <w:num w:numId="46" w16cid:durableId="543981327">
    <w:abstractNumId w:val="19"/>
  </w:num>
  <w:num w:numId="47" w16cid:durableId="698429107">
    <w:abstractNumId w:val="32"/>
  </w:num>
  <w:num w:numId="48" w16cid:durableId="1641570519">
    <w:abstractNumId w:val="13"/>
  </w:num>
  <w:num w:numId="49" w16cid:durableId="343829265">
    <w:abstractNumId w:val="0"/>
  </w:num>
  <w:num w:numId="50" w16cid:durableId="1652368182">
    <w:abstractNumId w:val="48"/>
  </w:num>
  <w:num w:numId="51" w16cid:durableId="819691039">
    <w:abstractNumId w:val="11"/>
  </w:num>
  <w:num w:numId="52" w16cid:durableId="37703982">
    <w:abstractNumId w:val="28"/>
  </w:num>
  <w:num w:numId="53" w16cid:durableId="329598511">
    <w:abstractNumId w:val="23"/>
  </w:num>
  <w:num w:numId="54" w16cid:durableId="840655953">
    <w:abstractNumId w:val="36"/>
  </w:num>
  <w:num w:numId="55" w16cid:durableId="92437259">
    <w:abstractNumId w:val="14"/>
  </w:num>
  <w:num w:numId="56" w16cid:durableId="1457024848">
    <w:abstractNumId w:val="18"/>
  </w:num>
  <w:num w:numId="57" w16cid:durableId="185558029">
    <w:abstractNumId w:val="4"/>
  </w:num>
  <w:num w:numId="58" w16cid:durableId="1835104669">
    <w:abstractNumId w:val="46"/>
  </w:num>
  <w:num w:numId="59" w16cid:durableId="1241406346">
    <w:abstractNumId w:val="5"/>
  </w:num>
  <w:num w:numId="60" w16cid:durableId="786392019">
    <w:abstractNumId w:val="56"/>
  </w:num>
  <w:num w:numId="61" w16cid:durableId="1210460114">
    <w:abstractNumId w:val="55"/>
  </w:num>
  <w:num w:numId="62" w16cid:durableId="7451473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8596559">
    <w:abstractNumId w:val="53"/>
  </w:num>
  <w:num w:numId="64" w16cid:durableId="970750872">
    <w:abstractNumId w:val="41"/>
  </w:num>
  <w:num w:numId="65" w16cid:durableId="1860117810">
    <w:abstractNumId w:val="25"/>
  </w:num>
  <w:num w:numId="66" w16cid:durableId="1869559862">
    <w:abstractNumId w:val="16"/>
  </w:num>
  <w:num w:numId="67" w16cid:durableId="682321023">
    <w:abstractNumId w:val="27"/>
  </w:num>
  <w:num w:numId="68" w16cid:durableId="36054664">
    <w:abstractNumId w:val="5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0" w:nlCheck="1" w:checkStyle="0"/>
  <w:activeWritingStyle w:appName="MSWord" w:lang="en-US" w:vendorID="64" w:dllVersion="4096" w:nlCheck="1" w:checkStyle="0"/>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AB9"/>
    <w:rsid w:val="00000A85"/>
    <w:rsid w:val="00001289"/>
    <w:rsid w:val="00001432"/>
    <w:rsid w:val="00005073"/>
    <w:rsid w:val="0000567F"/>
    <w:rsid w:val="0000584D"/>
    <w:rsid w:val="0000611B"/>
    <w:rsid w:val="0000688A"/>
    <w:rsid w:val="00011A17"/>
    <w:rsid w:val="00011F70"/>
    <w:rsid w:val="00012363"/>
    <w:rsid w:val="000129EB"/>
    <w:rsid w:val="00012E18"/>
    <w:rsid w:val="0001502C"/>
    <w:rsid w:val="000163D9"/>
    <w:rsid w:val="00016E02"/>
    <w:rsid w:val="00022B8F"/>
    <w:rsid w:val="000239C6"/>
    <w:rsid w:val="00024340"/>
    <w:rsid w:val="000249E4"/>
    <w:rsid w:val="00025BDF"/>
    <w:rsid w:val="000261DB"/>
    <w:rsid w:val="000267FE"/>
    <w:rsid w:val="0002699D"/>
    <w:rsid w:val="00027968"/>
    <w:rsid w:val="00027F35"/>
    <w:rsid w:val="00032303"/>
    <w:rsid w:val="000355DD"/>
    <w:rsid w:val="000358BF"/>
    <w:rsid w:val="00035F77"/>
    <w:rsid w:val="00035F80"/>
    <w:rsid w:val="00036007"/>
    <w:rsid w:val="0003741D"/>
    <w:rsid w:val="00041D07"/>
    <w:rsid w:val="00042A67"/>
    <w:rsid w:val="00043F36"/>
    <w:rsid w:val="000447C9"/>
    <w:rsid w:val="000449F5"/>
    <w:rsid w:val="0004662D"/>
    <w:rsid w:val="00047D3D"/>
    <w:rsid w:val="000522D6"/>
    <w:rsid w:val="000541BE"/>
    <w:rsid w:val="00054DA9"/>
    <w:rsid w:val="00055103"/>
    <w:rsid w:val="00055E2F"/>
    <w:rsid w:val="00055EC1"/>
    <w:rsid w:val="00057FB9"/>
    <w:rsid w:val="0006108D"/>
    <w:rsid w:val="000634DD"/>
    <w:rsid w:val="00067964"/>
    <w:rsid w:val="00071CB3"/>
    <w:rsid w:val="000722DD"/>
    <w:rsid w:val="00072573"/>
    <w:rsid w:val="00074844"/>
    <w:rsid w:val="00076636"/>
    <w:rsid w:val="00076F1A"/>
    <w:rsid w:val="000770A0"/>
    <w:rsid w:val="000772A6"/>
    <w:rsid w:val="0007745E"/>
    <w:rsid w:val="000804E9"/>
    <w:rsid w:val="000813E7"/>
    <w:rsid w:val="00081D18"/>
    <w:rsid w:val="00081DD2"/>
    <w:rsid w:val="0008292F"/>
    <w:rsid w:val="000829DB"/>
    <w:rsid w:val="00085071"/>
    <w:rsid w:val="00085CB4"/>
    <w:rsid w:val="000866FE"/>
    <w:rsid w:val="00086F17"/>
    <w:rsid w:val="00087DAB"/>
    <w:rsid w:val="000900F9"/>
    <w:rsid w:val="00092F3E"/>
    <w:rsid w:val="00093856"/>
    <w:rsid w:val="00093E22"/>
    <w:rsid w:val="00095757"/>
    <w:rsid w:val="00096047"/>
    <w:rsid w:val="00096E60"/>
    <w:rsid w:val="00097357"/>
    <w:rsid w:val="00097793"/>
    <w:rsid w:val="000A2DE1"/>
    <w:rsid w:val="000A4001"/>
    <w:rsid w:val="000A4AB8"/>
    <w:rsid w:val="000A4ECD"/>
    <w:rsid w:val="000A5504"/>
    <w:rsid w:val="000A6966"/>
    <w:rsid w:val="000A7494"/>
    <w:rsid w:val="000B0C7B"/>
    <w:rsid w:val="000B3AD4"/>
    <w:rsid w:val="000B5772"/>
    <w:rsid w:val="000B5869"/>
    <w:rsid w:val="000B612B"/>
    <w:rsid w:val="000B634B"/>
    <w:rsid w:val="000B749E"/>
    <w:rsid w:val="000B76E3"/>
    <w:rsid w:val="000B7DF6"/>
    <w:rsid w:val="000C0AD8"/>
    <w:rsid w:val="000C471F"/>
    <w:rsid w:val="000C48F5"/>
    <w:rsid w:val="000C4A14"/>
    <w:rsid w:val="000C6E08"/>
    <w:rsid w:val="000D080B"/>
    <w:rsid w:val="000D42EF"/>
    <w:rsid w:val="000D49CF"/>
    <w:rsid w:val="000D62CD"/>
    <w:rsid w:val="000D7364"/>
    <w:rsid w:val="000D78EB"/>
    <w:rsid w:val="000E0469"/>
    <w:rsid w:val="000E193B"/>
    <w:rsid w:val="000E22E2"/>
    <w:rsid w:val="000E29C5"/>
    <w:rsid w:val="000E2B7C"/>
    <w:rsid w:val="000E2FCD"/>
    <w:rsid w:val="000E31B4"/>
    <w:rsid w:val="000E43A9"/>
    <w:rsid w:val="000E5156"/>
    <w:rsid w:val="000E5D3F"/>
    <w:rsid w:val="000E5D59"/>
    <w:rsid w:val="000E6A20"/>
    <w:rsid w:val="000F1337"/>
    <w:rsid w:val="000F18F7"/>
    <w:rsid w:val="000F3EBF"/>
    <w:rsid w:val="000F4BA4"/>
    <w:rsid w:val="000F4D4A"/>
    <w:rsid w:val="000F75AA"/>
    <w:rsid w:val="00100759"/>
    <w:rsid w:val="001008FC"/>
    <w:rsid w:val="0010259A"/>
    <w:rsid w:val="00105B2E"/>
    <w:rsid w:val="00106877"/>
    <w:rsid w:val="001075F0"/>
    <w:rsid w:val="00111DFF"/>
    <w:rsid w:val="0011312D"/>
    <w:rsid w:val="00113C28"/>
    <w:rsid w:val="0012051B"/>
    <w:rsid w:val="00120966"/>
    <w:rsid w:val="00120D25"/>
    <w:rsid w:val="001219F4"/>
    <w:rsid w:val="00121E9E"/>
    <w:rsid w:val="00122332"/>
    <w:rsid w:val="00122FB1"/>
    <w:rsid w:val="001247E3"/>
    <w:rsid w:val="00124FB5"/>
    <w:rsid w:val="0012537A"/>
    <w:rsid w:val="00126DE0"/>
    <w:rsid w:val="001279C9"/>
    <w:rsid w:val="00127E0C"/>
    <w:rsid w:val="001322D0"/>
    <w:rsid w:val="00132424"/>
    <w:rsid w:val="00132946"/>
    <w:rsid w:val="00135A6C"/>
    <w:rsid w:val="00137370"/>
    <w:rsid w:val="00137A8E"/>
    <w:rsid w:val="00137C29"/>
    <w:rsid w:val="00140A58"/>
    <w:rsid w:val="001412BE"/>
    <w:rsid w:val="00146BE9"/>
    <w:rsid w:val="00146E0A"/>
    <w:rsid w:val="00147F24"/>
    <w:rsid w:val="00152CA0"/>
    <w:rsid w:val="00153C8F"/>
    <w:rsid w:val="00154C4D"/>
    <w:rsid w:val="00154E46"/>
    <w:rsid w:val="0015606A"/>
    <w:rsid w:val="00160222"/>
    <w:rsid w:val="0016166E"/>
    <w:rsid w:val="0016229C"/>
    <w:rsid w:val="00163050"/>
    <w:rsid w:val="001630DA"/>
    <w:rsid w:val="0016355D"/>
    <w:rsid w:val="00164084"/>
    <w:rsid w:val="001664A9"/>
    <w:rsid w:val="00166B69"/>
    <w:rsid w:val="00166BA7"/>
    <w:rsid w:val="00167B48"/>
    <w:rsid w:val="00167E2C"/>
    <w:rsid w:val="00171305"/>
    <w:rsid w:val="00173AF9"/>
    <w:rsid w:val="00174EE3"/>
    <w:rsid w:val="00175A76"/>
    <w:rsid w:val="001775F8"/>
    <w:rsid w:val="0018021B"/>
    <w:rsid w:val="00182591"/>
    <w:rsid w:val="001834B4"/>
    <w:rsid w:val="00183C7E"/>
    <w:rsid w:val="0018406D"/>
    <w:rsid w:val="0018496C"/>
    <w:rsid w:val="0018578B"/>
    <w:rsid w:val="00185867"/>
    <w:rsid w:val="00186B1D"/>
    <w:rsid w:val="00192F6D"/>
    <w:rsid w:val="00194361"/>
    <w:rsid w:val="00194934"/>
    <w:rsid w:val="00194953"/>
    <w:rsid w:val="001967F7"/>
    <w:rsid w:val="00197FF3"/>
    <w:rsid w:val="001A0193"/>
    <w:rsid w:val="001A0C4F"/>
    <w:rsid w:val="001A1A0D"/>
    <w:rsid w:val="001A2AF6"/>
    <w:rsid w:val="001A3118"/>
    <w:rsid w:val="001A4EF5"/>
    <w:rsid w:val="001A71EA"/>
    <w:rsid w:val="001A7582"/>
    <w:rsid w:val="001B1202"/>
    <w:rsid w:val="001B17F7"/>
    <w:rsid w:val="001B306A"/>
    <w:rsid w:val="001B34E2"/>
    <w:rsid w:val="001B4B1F"/>
    <w:rsid w:val="001B5713"/>
    <w:rsid w:val="001B5D99"/>
    <w:rsid w:val="001B767A"/>
    <w:rsid w:val="001B7EDC"/>
    <w:rsid w:val="001C0E2F"/>
    <w:rsid w:val="001C21A9"/>
    <w:rsid w:val="001C2D2D"/>
    <w:rsid w:val="001C2DBD"/>
    <w:rsid w:val="001C5B34"/>
    <w:rsid w:val="001C652A"/>
    <w:rsid w:val="001C6C0C"/>
    <w:rsid w:val="001D0779"/>
    <w:rsid w:val="001D0B75"/>
    <w:rsid w:val="001D0FC3"/>
    <w:rsid w:val="001D11B9"/>
    <w:rsid w:val="001D3405"/>
    <w:rsid w:val="001D49AF"/>
    <w:rsid w:val="001D59BD"/>
    <w:rsid w:val="001D63A5"/>
    <w:rsid w:val="001E01FF"/>
    <w:rsid w:val="001E0406"/>
    <w:rsid w:val="001E1BA9"/>
    <w:rsid w:val="001E1F75"/>
    <w:rsid w:val="001E2C22"/>
    <w:rsid w:val="001E344B"/>
    <w:rsid w:val="001E52F8"/>
    <w:rsid w:val="001E5CC9"/>
    <w:rsid w:val="001E5D7A"/>
    <w:rsid w:val="001E6083"/>
    <w:rsid w:val="001E6891"/>
    <w:rsid w:val="001E7852"/>
    <w:rsid w:val="001F17B9"/>
    <w:rsid w:val="001F1993"/>
    <w:rsid w:val="001F1C3F"/>
    <w:rsid w:val="001F33E6"/>
    <w:rsid w:val="001F3815"/>
    <w:rsid w:val="001F5775"/>
    <w:rsid w:val="001F5A84"/>
    <w:rsid w:val="001F6586"/>
    <w:rsid w:val="001F66AA"/>
    <w:rsid w:val="001F7F12"/>
    <w:rsid w:val="00200016"/>
    <w:rsid w:val="00200738"/>
    <w:rsid w:val="00200919"/>
    <w:rsid w:val="00203DF9"/>
    <w:rsid w:val="002042CA"/>
    <w:rsid w:val="0020460A"/>
    <w:rsid w:val="002057AF"/>
    <w:rsid w:val="00207A01"/>
    <w:rsid w:val="002103D4"/>
    <w:rsid w:val="00210577"/>
    <w:rsid w:val="00210657"/>
    <w:rsid w:val="00210AEC"/>
    <w:rsid w:val="00210DC5"/>
    <w:rsid w:val="00212127"/>
    <w:rsid w:val="002122A7"/>
    <w:rsid w:val="0021319A"/>
    <w:rsid w:val="002137C6"/>
    <w:rsid w:val="00213D52"/>
    <w:rsid w:val="002145F5"/>
    <w:rsid w:val="00215847"/>
    <w:rsid w:val="00215BE7"/>
    <w:rsid w:val="00215C05"/>
    <w:rsid w:val="002162B6"/>
    <w:rsid w:val="00216323"/>
    <w:rsid w:val="002170DD"/>
    <w:rsid w:val="00217B09"/>
    <w:rsid w:val="002200B9"/>
    <w:rsid w:val="0022072E"/>
    <w:rsid w:val="0022097F"/>
    <w:rsid w:val="00220EC3"/>
    <w:rsid w:val="00221129"/>
    <w:rsid w:val="00221552"/>
    <w:rsid w:val="002217EF"/>
    <w:rsid w:val="00221D40"/>
    <w:rsid w:val="00222282"/>
    <w:rsid w:val="0022260D"/>
    <w:rsid w:val="00223150"/>
    <w:rsid w:val="0022399D"/>
    <w:rsid w:val="00224347"/>
    <w:rsid w:val="0022580D"/>
    <w:rsid w:val="0022595F"/>
    <w:rsid w:val="00226556"/>
    <w:rsid w:val="00227E2E"/>
    <w:rsid w:val="00231478"/>
    <w:rsid w:val="00232F01"/>
    <w:rsid w:val="00234305"/>
    <w:rsid w:val="00234C06"/>
    <w:rsid w:val="00235CE3"/>
    <w:rsid w:val="00235E37"/>
    <w:rsid w:val="002372CB"/>
    <w:rsid w:val="0023776B"/>
    <w:rsid w:val="00244E9B"/>
    <w:rsid w:val="00244EC0"/>
    <w:rsid w:val="00245622"/>
    <w:rsid w:val="00245CE6"/>
    <w:rsid w:val="00245D30"/>
    <w:rsid w:val="00245EF9"/>
    <w:rsid w:val="002465EB"/>
    <w:rsid w:val="0024698B"/>
    <w:rsid w:val="00246A6C"/>
    <w:rsid w:val="00246E6D"/>
    <w:rsid w:val="00247E90"/>
    <w:rsid w:val="00251321"/>
    <w:rsid w:val="00252B40"/>
    <w:rsid w:val="00252D87"/>
    <w:rsid w:val="00252FFC"/>
    <w:rsid w:val="00253561"/>
    <w:rsid w:val="00253770"/>
    <w:rsid w:val="0025578E"/>
    <w:rsid w:val="00256888"/>
    <w:rsid w:val="00256AC7"/>
    <w:rsid w:val="00256B3E"/>
    <w:rsid w:val="0026024C"/>
    <w:rsid w:val="00261576"/>
    <w:rsid w:val="00261DB7"/>
    <w:rsid w:val="002623BA"/>
    <w:rsid w:val="002626A7"/>
    <w:rsid w:val="002640EB"/>
    <w:rsid w:val="00265F2C"/>
    <w:rsid w:val="00266BAF"/>
    <w:rsid w:val="00267361"/>
    <w:rsid w:val="002708D5"/>
    <w:rsid w:val="00271834"/>
    <w:rsid w:val="00271E1C"/>
    <w:rsid w:val="00272B12"/>
    <w:rsid w:val="00273057"/>
    <w:rsid w:val="0027326B"/>
    <w:rsid w:val="00273961"/>
    <w:rsid w:val="0027412A"/>
    <w:rsid w:val="0027422D"/>
    <w:rsid w:val="00276CC8"/>
    <w:rsid w:val="00276D42"/>
    <w:rsid w:val="00277E10"/>
    <w:rsid w:val="00281826"/>
    <w:rsid w:val="0028572D"/>
    <w:rsid w:val="0028748C"/>
    <w:rsid w:val="00287FC1"/>
    <w:rsid w:val="00290B5C"/>
    <w:rsid w:val="0029396C"/>
    <w:rsid w:val="00296627"/>
    <w:rsid w:val="0029763F"/>
    <w:rsid w:val="002A0343"/>
    <w:rsid w:val="002A0CA3"/>
    <w:rsid w:val="002A1554"/>
    <w:rsid w:val="002A5511"/>
    <w:rsid w:val="002A6481"/>
    <w:rsid w:val="002A7BE9"/>
    <w:rsid w:val="002B05FC"/>
    <w:rsid w:val="002B0F85"/>
    <w:rsid w:val="002B184A"/>
    <w:rsid w:val="002B21F9"/>
    <w:rsid w:val="002B23FC"/>
    <w:rsid w:val="002B2A02"/>
    <w:rsid w:val="002B3F64"/>
    <w:rsid w:val="002B4094"/>
    <w:rsid w:val="002B41CD"/>
    <w:rsid w:val="002B4CB9"/>
    <w:rsid w:val="002B571B"/>
    <w:rsid w:val="002B58CB"/>
    <w:rsid w:val="002B68CD"/>
    <w:rsid w:val="002B7338"/>
    <w:rsid w:val="002C06FB"/>
    <w:rsid w:val="002C1DC3"/>
    <w:rsid w:val="002C2788"/>
    <w:rsid w:val="002C2D25"/>
    <w:rsid w:val="002C36D1"/>
    <w:rsid w:val="002C3AFB"/>
    <w:rsid w:val="002C4DEE"/>
    <w:rsid w:val="002C5757"/>
    <w:rsid w:val="002C5ECF"/>
    <w:rsid w:val="002C7055"/>
    <w:rsid w:val="002D01F0"/>
    <w:rsid w:val="002D06F7"/>
    <w:rsid w:val="002D0F9C"/>
    <w:rsid w:val="002D1ECD"/>
    <w:rsid w:val="002D32D1"/>
    <w:rsid w:val="002D57BA"/>
    <w:rsid w:val="002D73A3"/>
    <w:rsid w:val="002D7A79"/>
    <w:rsid w:val="002E02F7"/>
    <w:rsid w:val="002E162A"/>
    <w:rsid w:val="002E244C"/>
    <w:rsid w:val="002E5424"/>
    <w:rsid w:val="002E5743"/>
    <w:rsid w:val="002E6FFD"/>
    <w:rsid w:val="002F0953"/>
    <w:rsid w:val="002F2763"/>
    <w:rsid w:val="002F3CD5"/>
    <w:rsid w:val="002F4D9C"/>
    <w:rsid w:val="002F4F9A"/>
    <w:rsid w:val="002F6AB3"/>
    <w:rsid w:val="002F6D98"/>
    <w:rsid w:val="003021F5"/>
    <w:rsid w:val="003037CE"/>
    <w:rsid w:val="0030413E"/>
    <w:rsid w:val="003047F4"/>
    <w:rsid w:val="0030496B"/>
    <w:rsid w:val="003065FC"/>
    <w:rsid w:val="003068EB"/>
    <w:rsid w:val="003118C1"/>
    <w:rsid w:val="00312E73"/>
    <w:rsid w:val="0031370D"/>
    <w:rsid w:val="00313FB6"/>
    <w:rsid w:val="00314363"/>
    <w:rsid w:val="0031479C"/>
    <w:rsid w:val="003149EA"/>
    <w:rsid w:val="00314A71"/>
    <w:rsid w:val="00317B88"/>
    <w:rsid w:val="0032012E"/>
    <w:rsid w:val="00320A72"/>
    <w:rsid w:val="00320C43"/>
    <w:rsid w:val="003210F9"/>
    <w:rsid w:val="003211A3"/>
    <w:rsid w:val="00321787"/>
    <w:rsid w:val="003223D5"/>
    <w:rsid w:val="003227C9"/>
    <w:rsid w:val="00322800"/>
    <w:rsid w:val="00322EFB"/>
    <w:rsid w:val="00323043"/>
    <w:rsid w:val="003238D5"/>
    <w:rsid w:val="00324244"/>
    <w:rsid w:val="00325018"/>
    <w:rsid w:val="0032542E"/>
    <w:rsid w:val="00327256"/>
    <w:rsid w:val="00330282"/>
    <w:rsid w:val="00330823"/>
    <w:rsid w:val="003340F7"/>
    <w:rsid w:val="00334EB9"/>
    <w:rsid w:val="00336200"/>
    <w:rsid w:val="0034000C"/>
    <w:rsid w:val="00342DA6"/>
    <w:rsid w:val="003454A2"/>
    <w:rsid w:val="0034695D"/>
    <w:rsid w:val="003506A2"/>
    <w:rsid w:val="00351953"/>
    <w:rsid w:val="003520E8"/>
    <w:rsid w:val="003532DA"/>
    <w:rsid w:val="00355F03"/>
    <w:rsid w:val="0035603D"/>
    <w:rsid w:val="003609BB"/>
    <w:rsid w:val="00360CE5"/>
    <w:rsid w:val="00360EA6"/>
    <w:rsid w:val="00360F50"/>
    <w:rsid w:val="00362207"/>
    <w:rsid w:val="003648A1"/>
    <w:rsid w:val="00365B7C"/>
    <w:rsid w:val="00366364"/>
    <w:rsid w:val="003670A0"/>
    <w:rsid w:val="00367BB4"/>
    <w:rsid w:val="00370205"/>
    <w:rsid w:val="003708B1"/>
    <w:rsid w:val="00370DA7"/>
    <w:rsid w:val="003725A6"/>
    <w:rsid w:val="00372B3F"/>
    <w:rsid w:val="00373C03"/>
    <w:rsid w:val="0037408E"/>
    <w:rsid w:val="00374BDA"/>
    <w:rsid w:val="0037593A"/>
    <w:rsid w:val="00375B82"/>
    <w:rsid w:val="00376249"/>
    <w:rsid w:val="00380339"/>
    <w:rsid w:val="0038057E"/>
    <w:rsid w:val="00382336"/>
    <w:rsid w:val="00384881"/>
    <w:rsid w:val="00385531"/>
    <w:rsid w:val="00385E04"/>
    <w:rsid w:val="0038785F"/>
    <w:rsid w:val="00387C35"/>
    <w:rsid w:val="00391788"/>
    <w:rsid w:val="0039228A"/>
    <w:rsid w:val="0039276E"/>
    <w:rsid w:val="00392DB3"/>
    <w:rsid w:val="00394DE7"/>
    <w:rsid w:val="0039532A"/>
    <w:rsid w:val="00395AE3"/>
    <w:rsid w:val="003A0319"/>
    <w:rsid w:val="003A044F"/>
    <w:rsid w:val="003A09B7"/>
    <w:rsid w:val="003A1794"/>
    <w:rsid w:val="003A21E1"/>
    <w:rsid w:val="003A3016"/>
    <w:rsid w:val="003A3408"/>
    <w:rsid w:val="003A3484"/>
    <w:rsid w:val="003A7045"/>
    <w:rsid w:val="003B00AA"/>
    <w:rsid w:val="003B1EC9"/>
    <w:rsid w:val="003B3521"/>
    <w:rsid w:val="003B5038"/>
    <w:rsid w:val="003B5A5B"/>
    <w:rsid w:val="003C0252"/>
    <w:rsid w:val="003C103B"/>
    <w:rsid w:val="003C186E"/>
    <w:rsid w:val="003C2608"/>
    <w:rsid w:val="003C6F8E"/>
    <w:rsid w:val="003D0E08"/>
    <w:rsid w:val="003D18B6"/>
    <w:rsid w:val="003D335D"/>
    <w:rsid w:val="003D4C94"/>
    <w:rsid w:val="003D6DB2"/>
    <w:rsid w:val="003D7FF0"/>
    <w:rsid w:val="003E0C15"/>
    <w:rsid w:val="003E3ED8"/>
    <w:rsid w:val="003F125B"/>
    <w:rsid w:val="003F2B01"/>
    <w:rsid w:val="003F3A07"/>
    <w:rsid w:val="003F5482"/>
    <w:rsid w:val="00402B73"/>
    <w:rsid w:val="004045D0"/>
    <w:rsid w:val="004054AD"/>
    <w:rsid w:val="004061B4"/>
    <w:rsid w:val="004076BF"/>
    <w:rsid w:val="00407A37"/>
    <w:rsid w:val="00412CC0"/>
    <w:rsid w:val="004133AE"/>
    <w:rsid w:val="004154AE"/>
    <w:rsid w:val="004154FF"/>
    <w:rsid w:val="00416A9B"/>
    <w:rsid w:val="00417570"/>
    <w:rsid w:val="00417D90"/>
    <w:rsid w:val="0042274D"/>
    <w:rsid w:val="00422C54"/>
    <w:rsid w:val="00423135"/>
    <w:rsid w:val="00423172"/>
    <w:rsid w:val="00425FC2"/>
    <w:rsid w:val="004262F9"/>
    <w:rsid w:val="00427326"/>
    <w:rsid w:val="00427779"/>
    <w:rsid w:val="00427910"/>
    <w:rsid w:val="00427BC1"/>
    <w:rsid w:val="0043151C"/>
    <w:rsid w:val="004318E0"/>
    <w:rsid w:val="0043299E"/>
    <w:rsid w:val="00432A8D"/>
    <w:rsid w:val="0043385D"/>
    <w:rsid w:val="00433C06"/>
    <w:rsid w:val="004349FE"/>
    <w:rsid w:val="00435AA8"/>
    <w:rsid w:val="00436994"/>
    <w:rsid w:val="004374F9"/>
    <w:rsid w:val="00440946"/>
    <w:rsid w:val="00441027"/>
    <w:rsid w:val="0044285A"/>
    <w:rsid w:val="004430A0"/>
    <w:rsid w:val="00443282"/>
    <w:rsid w:val="00443FE5"/>
    <w:rsid w:val="00451036"/>
    <w:rsid w:val="00451285"/>
    <w:rsid w:val="0045245F"/>
    <w:rsid w:val="0045249E"/>
    <w:rsid w:val="0045403D"/>
    <w:rsid w:val="0045644A"/>
    <w:rsid w:val="00456AFC"/>
    <w:rsid w:val="00457A5F"/>
    <w:rsid w:val="004602D6"/>
    <w:rsid w:val="00461069"/>
    <w:rsid w:val="00461550"/>
    <w:rsid w:val="004623B0"/>
    <w:rsid w:val="0046453C"/>
    <w:rsid w:val="004651D4"/>
    <w:rsid w:val="0046693A"/>
    <w:rsid w:val="004673CA"/>
    <w:rsid w:val="00471A04"/>
    <w:rsid w:val="00473B81"/>
    <w:rsid w:val="00473F04"/>
    <w:rsid w:val="00475862"/>
    <w:rsid w:val="00475F30"/>
    <w:rsid w:val="004762F1"/>
    <w:rsid w:val="004764D3"/>
    <w:rsid w:val="00480E58"/>
    <w:rsid w:val="00480F35"/>
    <w:rsid w:val="00481119"/>
    <w:rsid w:val="00481281"/>
    <w:rsid w:val="00484FD3"/>
    <w:rsid w:val="00485DEA"/>
    <w:rsid w:val="0048730E"/>
    <w:rsid w:val="00490140"/>
    <w:rsid w:val="00491ABC"/>
    <w:rsid w:val="0049225C"/>
    <w:rsid w:val="004924D4"/>
    <w:rsid w:val="00492790"/>
    <w:rsid w:val="00493A3B"/>
    <w:rsid w:val="00495229"/>
    <w:rsid w:val="004A077D"/>
    <w:rsid w:val="004A1454"/>
    <w:rsid w:val="004A2C76"/>
    <w:rsid w:val="004A3D8F"/>
    <w:rsid w:val="004A4095"/>
    <w:rsid w:val="004A4CF3"/>
    <w:rsid w:val="004A54F0"/>
    <w:rsid w:val="004A5A07"/>
    <w:rsid w:val="004A5E65"/>
    <w:rsid w:val="004A645D"/>
    <w:rsid w:val="004A7C19"/>
    <w:rsid w:val="004B1AF1"/>
    <w:rsid w:val="004B2626"/>
    <w:rsid w:val="004B2BFA"/>
    <w:rsid w:val="004B4958"/>
    <w:rsid w:val="004B5D2A"/>
    <w:rsid w:val="004B6674"/>
    <w:rsid w:val="004B6F15"/>
    <w:rsid w:val="004B764A"/>
    <w:rsid w:val="004B77DB"/>
    <w:rsid w:val="004C07A7"/>
    <w:rsid w:val="004C248D"/>
    <w:rsid w:val="004C4296"/>
    <w:rsid w:val="004C4B17"/>
    <w:rsid w:val="004C55E2"/>
    <w:rsid w:val="004C600C"/>
    <w:rsid w:val="004C6DCF"/>
    <w:rsid w:val="004D0706"/>
    <w:rsid w:val="004D130C"/>
    <w:rsid w:val="004D1348"/>
    <w:rsid w:val="004D28D0"/>
    <w:rsid w:val="004D2D46"/>
    <w:rsid w:val="004D4148"/>
    <w:rsid w:val="004D49D5"/>
    <w:rsid w:val="004D5DE8"/>
    <w:rsid w:val="004D6F8D"/>
    <w:rsid w:val="004D7B51"/>
    <w:rsid w:val="004E0E57"/>
    <w:rsid w:val="004E12B3"/>
    <w:rsid w:val="004E1AB1"/>
    <w:rsid w:val="004E5895"/>
    <w:rsid w:val="004E5B35"/>
    <w:rsid w:val="004E7C44"/>
    <w:rsid w:val="004E7F45"/>
    <w:rsid w:val="004F0C46"/>
    <w:rsid w:val="004F3CDC"/>
    <w:rsid w:val="004F3E0B"/>
    <w:rsid w:val="004F4E90"/>
    <w:rsid w:val="004F5583"/>
    <w:rsid w:val="004F569F"/>
    <w:rsid w:val="004F5C2D"/>
    <w:rsid w:val="004F5DE0"/>
    <w:rsid w:val="004F76BA"/>
    <w:rsid w:val="00500614"/>
    <w:rsid w:val="005007AC"/>
    <w:rsid w:val="00500FC1"/>
    <w:rsid w:val="00501846"/>
    <w:rsid w:val="00502455"/>
    <w:rsid w:val="005035A9"/>
    <w:rsid w:val="005058A2"/>
    <w:rsid w:val="00506140"/>
    <w:rsid w:val="0050625B"/>
    <w:rsid w:val="00507846"/>
    <w:rsid w:val="00510685"/>
    <w:rsid w:val="00510A01"/>
    <w:rsid w:val="00510AA6"/>
    <w:rsid w:val="00513271"/>
    <w:rsid w:val="005169EC"/>
    <w:rsid w:val="00516CF8"/>
    <w:rsid w:val="00517882"/>
    <w:rsid w:val="00517F78"/>
    <w:rsid w:val="005204F0"/>
    <w:rsid w:val="0052062C"/>
    <w:rsid w:val="00521DD4"/>
    <w:rsid w:val="005231C0"/>
    <w:rsid w:val="00523B53"/>
    <w:rsid w:val="00523D85"/>
    <w:rsid w:val="00525194"/>
    <w:rsid w:val="00525536"/>
    <w:rsid w:val="00525ACA"/>
    <w:rsid w:val="00526199"/>
    <w:rsid w:val="00526BE5"/>
    <w:rsid w:val="00532815"/>
    <w:rsid w:val="00533C93"/>
    <w:rsid w:val="00534475"/>
    <w:rsid w:val="00534D62"/>
    <w:rsid w:val="00535E46"/>
    <w:rsid w:val="00535FEE"/>
    <w:rsid w:val="00536C30"/>
    <w:rsid w:val="00536C5B"/>
    <w:rsid w:val="0054041E"/>
    <w:rsid w:val="00540EE8"/>
    <w:rsid w:val="0054260E"/>
    <w:rsid w:val="00542763"/>
    <w:rsid w:val="005429C2"/>
    <w:rsid w:val="0054659D"/>
    <w:rsid w:val="00547A79"/>
    <w:rsid w:val="00547F23"/>
    <w:rsid w:val="005503F9"/>
    <w:rsid w:val="00553E1C"/>
    <w:rsid w:val="00555708"/>
    <w:rsid w:val="0055585E"/>
    <w:rsid w:val="0055631B"/>
    <w:rsid w:val="005616FC"/>
    <w:rsid w:val="0056235B"/>
    <w:rsid w:val="00562BAE"/>
    <w:rsid w:val="00563174"/>
    <w:rsid w:val="00563267"/>
    <w:rsid w:val="00564576"/>
    <w:rsid w:val="00566914"/>
    <w:rsid w:val="00566AA6"/>
    <w:rsid w:val="00566CA2"/>
    <w:rsid w:val="00571354"/>
    <w:rsid w:val="00571EF4"/>
    <w:rsid w:val="005764A5"/>
    <w:rsid w:val="00577FD1"/>
    <w:rsid w:val="00580469"/>
    <w:rsid w:val="0058103B"/>
    <w:rsid w:val="00581F8F"/>
    <w:rsid w:val="00584099"/>
    <w:rsid w:val="00586725"/>
    <w:rsid w:val="00587DD3"/>
    <w:rsid w:val="0059051F"/>
    <w:rsid w:val="00592094"/>
    <w:rsid w:val="00593FD3"/>
    <w:rsid w:val="005941D8"/>
    <w:rsid w:val="00594610"/>
    <w:rsid w:val="00595B9E"/>
    <w:rsid w:val="005961A6"/>
    <w:rsid w:val="00596F2F"/>
    <w:rsid w:val="005975BD"/>
    <w:rsid w:val="00597F9B"/>
    <w:rsid w:val="005A0388"/>
    <w:rsid w:val="005A0E06"/>
    <w:rsid w:val="005A0EDC"/>
    <w:rsid w:val="005A12DE"/>
    <w:rsid w:val="005A1789"/>
    <w:rsid w:val="005A2D8F"/>
    <w:rsid w:val="005A35B3"/>
    <w:rsid w:val="005A3A16"/>
    <w:rsid w:val="005A3C18"/>
    <w:rsid w:val="005A5446"/>
    <w:rsid w:val="005A6CC8"/>
    <w:rsid w:val="005A7454"/>
    <w:rsid w:val="005A7655"/>
    <w:rsid w:val="005A7B4D"/>
    <w:rsid w:val="005A7CAB"/>
    <w:rsid w:val="005A7FC8"/>
    <w:rsid w:val="005B2B88"/>
    <w:rsid w:val="005B40F2"/>
    <w:rsid w:val="005B640E"/>
    <w:rsid w:val="005B7543"/>
    <w:rsid w:val="005C3727"/>
    <w:rsid w:val="005C4599"/>
    <w:rsid w:val="005C4B55"/>
    <w:rsid w:val="005C4C7C"/>
    <w:rsid w:val="005D0EA6"/>
    <w:rsid w:val="005D0F9E"/>
    <w:rsid w:val="005D112D"/>
    <w:rsid w:val="005D122C"/>
    <w:rsid w:val="005D1948"/>
    <w:rsid w:val="005D2CF9"/>
    <w:rsid w:val="005D2E27"/>
    <w:rsid w:val="005D4A76"/>
    <w:rsid w:val="005D4B7E"/>
    <w:rsid w:val="005D5CE3"/>
    <w:rsid w:val="005D6304"/>
    <w:rsid w:val="005D74EA"/>
    <w:rsid w:val="005D7516"/>
    <w:rsid w:val="005D7D96"/>
    <w:rsid w:val="005E04ED"/>
    <w:rsid w:val="005E13DE"/>
    <w:rsid w:val="005E27C7"/>
    <w:rsid w:val="005E40AF"/>
    <w:rsid w:val="005E5094"/>
    <w:rsid w:val="005E5618"/>
    <w:rsid w:val="005E6ED0"/>
    <w:rsid w:val="005F0D37"/>
    <w:rsid w:val="005F34C0"/>
    <w:rsid w:val="005F4BF0"/>
    <w:rsid w:val="005F5037"/>
    <w:rsid w:val="005F5F7F"/>
    <w:rsid w:val="005F6589"/>
    <w:rsid w:val="005F7CC2"/>
    <w:rsid w:val="006005DA"/>
    <w:rsid w:val="00602219"/>
    <w:rsid w:val="006054CB"/>
    <w:rsid w:val="0060631D"/>
    <w:rsid w:val="00607334"/>
    <w:rsid w:val="006074F3"/>
    <w:rsid w:val="006078E1"/>
    <w:rsid w:val="006108E2"/>
    <w:rsid w:val="0061112B"/>
    <w:rsid w:val="006122DC"/>
    <w:rsid w:val="0061255C"/>
    <w:rsid w:val="00612D04"/>
    <w:rsid w:val="00612D9A"/>
    <w:rsid w:val="00613F26"/>
    <w:rsid w:val="00615BDC"/>
    <w:rsid w:val="0061721F"/>
    <w:rsid w:val="0061787A"/>
    <w:rsid w:val="006225F2"/>
    <w:rsid w:val="00622961"/>
    <w:rsid w:val="006234BD"/>
    <w:rsid w:val="006242A8"/>
    <w:rsid w:val="00624A72"/>
    <w:rsid w:val="00624E79"/>
    <w:rsid w:val="006313CE"/>
    <w:rsid w:val="00633207"/>
    <w:rsid w:val="0063324A"/>
    <w:rsid w:val="00633D09"/>
    <w:rsid w:val="006340A8"/>
    <w:rsid w:val="0063701E"/>
    <w:rsid w:val="006377CE"/>
    <w:rsid w:val="00637B4A"/>
    <w:rsid w:val="00640C41"/>
    <w:rsid w:val="00641592"/>
    <w:rsid w:val="00642AA5"/>
    <w:rsid w:val="006445C2"/>
    <w:rsid w:val="00645DD0"/>
    <w:rsid w:val="0064604B"/>
    <w:rsid w:val="00650327"/>
    <w:rsid w:val="00651B21"/>
    <w:rsid w:val="00653028"/>
    <w:rsid w:val="0065304F"/>
    <w:rsid w:val="006538D6"/>
    <w:rsid w:val="00653CF0"/>
    <w:rsid w:val="00653FE8"/>
    <w:rsid w:val="00654035"/>
    <w:rsid w:val="00654F77"/>
    <w:rsid w:val="006556D4"/>
    <w:rsid w:val="00660DCE"/>
    <w:rsid w:val="006625C8"/>
    <w:rsid w:val="00662619"/>
    <w:rsid w:val="0066341A"/>
    <w:rsid w:val="00667548"/>
    <w:rsid w:val="00667D61"/>
    <w:rsid w:val="00667D7D"/>
    <w:rsid w:val="0067178D"/>
    <w:rsid w:val="0067454F"/>
    <w:rsid w:val="00674FDD"/>
    <w:rsid w:val="006750E0"/>
    <w:rsid w:val="006752E2"/>
    <w:rsid w:val="00675854"/>
    <w:rsid w:val="00675ED1"/>
    <w:rsid w:val="00677750"/>
    <w:rsid w:val="0068080E"/>
    <w:rsid w:val="00680A3D"/>
    <w:rsid w:val="00681D47"/>
    <w:rsid w:val="00681FE8"/>
    <w:rsid w:val="00690762"/>
    <w:rsid w:val="006930E9"/>
    <w:rsid w:val="00693869"/>
    <w:rsid w:val="006972B4"/>
    <w:rsid w:val="006A17E0"/>
    <w:rsid w:val="006A2C91"/>
    <w:rsid w:val="006A377F"/>
    <w:rsid w:val="006A3A5E"/>
    <w:rsid w:val="006A5304"/>
    <w:rsid w:val="006A7BED"/>
    <w:rsid w:val="006B108B"/>
    <w:rsid w:val="006B1A08"/>
    <w:rsid w:val="006B2232"/>
    <w:rsid w:val="006C1602"/>
    <w:rsid w:val="006C1620"/>
    <w:rsid w:val="006C1B3D"/>
    <w:rsid w:val="006C1C1E"/>
    <w:rsid w:val="006C3ACD"/>
    <w:rsid w:val="006C780D"/>
    <w:rsid w:val="006C7BC7"/>
    <w:rsid w:val="006D0A5A"/>
    <w:rsid w:val="006D0A89"/>
    <w:rsid w:val="006D1115"/>
    <w:rsid w:val="006D14A7"/>
    <w:rsid w:val="006D2006"/>
    <w:rsid w:val="006D2242"/>
    <w:rsid w:val="006D306F"/>
    <w:rsid w:val="006D3D8E"/>
    <w:rsid w:val="006D4DA8"/>
    <w:rsid w:val="006D62D7"/>
    <w:rsid w:val="006D756F"/>
    <w:rsid w:val="006E03AE"/>
    <w:rsid w:val="006E1DF1"/>
    <w:rsid w:val="006E3677"/>
    <w:rsid w:val="006E3EA2"/>
    <w:rsid w:val="006E477B"/>
    <w:rsid w:val="006E47F4"/>
    <w:rsid w:val="006E4919"/>
    <w:rsid w:val="006E652C"/>
    <w:rsid w:val="006E66D7"/>
    <w:rsid w:val="006F013A"/>
    <w:rsid w:val="006F06BD"/>
    <w:rsid w:val="006F09D3"/>
    <w:rsid w:val="006F1282"/>
    <w:rsid w:val="006F135A"/>
    <w:rsid w:val="006F164B"/>
    <w:rsid w:val="006F2186"/>
    <w:rsid w:val="006F2F3C"/>
    <w:rsid w:val="006F30AC"/>
    <w:rsid w:val="006F35CB"/>
    <w:rsid w:val="006F3DD7"/>
    <w:rsid w:val="006F4DAF"/>
    <w:rsid w:val="006F7F5B"/>
    <w:rsid w:val="00700C03"/>
    <w:rsid w:val="007021E7"/>
    <w:rsid w:val="00702D4A"/>
    <w:rsid w:val="007049FB"/>
    <w:rsid w:val="00705F69"/>
    <w:rsid w:val="00705F7A"/>
    <w:rsid w:val="00706ACB"/>
    <w:rsid w:val="007123AF"/>
    <w:rsid w:val="00712406"/>
    <w:rsid w:val="007136CB"/>
    <w:rsid w:val="007143B3"/>
    <w:rsid w:val="00716A76"/>
    <w:rsid w:val="00716DEC"/>
    <w:rsid w:val="00716E55"/>
    <w:rsid w:val="00716ED8"/>
    <w:rsid w:val="00716FB2"/>
    <w:rsid w:val="007171CC"/>
    <w:rsid w:val="0072369F"/>
    <w:rsid w:val="00723D68"/>
    <w:rsid w:val="00725CED"/>
    <w:rsid w:val="00727E4E"/>
    <w:rsid w:val="00730A63"/>
    <w:rsid w:val="00730DAA"/>
    <w:rsid w:val="007310F8"/>
    <w:rsid w:val="00731A03"/>
    <w:rsid w:val="00731AA6"/>
    <w:rsid w:val="0073298B"/>
    <w:rsid w:val="00733712"/>
    <w:rsid w:val="00733ACD"/>
    <w:rsid w:val="00740276"/>
    <w:rsid w:val="00741B5D"/>
    <w:rsid w:val="007428EE"/>
    <w:rsid w:val="00742A74"/>
    <w:rsid w:val="007447E2"/>
    <w:rsid w:val="00746ADC"/>
    <w:rsid w:val="00750B58"/>
    <w:rsid w:val="007528F6"/>
    <w:rsid w:val="00761D4F"/>
    <w:rsid w:val="00763FC5"/>
    <w:rsid w:val="00764841"/>
    <w:rsid w:val="00764A81"/>
    <w:rsid w:val="007664CC"/>
    <w:rsid w:val="00766780"/>
    <w:rsid w:val="00767CB4"/>
    <w:rsid w:val="0077076A"/>
    <w:rsid w:val="00770C35"/>
    <w:rsid w:val="00770D44"/>
    <w:rsid w:val="007713D0"/>
    <w:rsid w:val="00771624"/>
    <w:rsid w:val="00772684"/>
    <w:rsid w:val="00772BA4"/>
    <w:rsid w:val="00773188"/>
    <w:rsid w:val="00773B70"/>
    <w:rsid w:val="00774B91"/>
    <w:rsid w:val="00775319"/>
    <w:rsid w:val="00777C3B"/>
    <w:rsid w:val="00781B1F"/>
    <w:rsid w:val="00782566"/>
    <w:rsid w:val="00784016"/>
    <w:rsid w:val="00784712"/>
    <w:rsid w:val="00784B7D"/>
    <w:rsid w:val="007868A5"/>
    <w:rsid w:val="00791AFF"/>
    <w:rsid w:val="0079332C"/>
    <w:rsid w:val="00793762"/>
    <w:rsid w:val="007944D6"/>
    <w:rsid w:val="00794A94"/>
    <w:rsid w:val="0079532B"/>
    <w:rsid w:val="007958DA"/>
    <w:rsid w:val="00797340"/>
    <w:rsid w:val="007A2C5A"/>
    <w:rsid w:val="007A2E70"/>
    <w:rsid w:val="007A499B"/>
    <w:rsid w:val="007A67DF"/>
    <w:rsid w:val="007A7F49"/>
    <w:rsid w:val="007B0B43"/>
    <w:rsid w:val="007B1713"/>
    <w:rsid w:val="007B199E"/>
    <w:rsid w:val="007B1BFE"/>
    <w:rsid w:val="007B29FB"/>
    <w:rsid w:val="007B39A7"/>
    <w:rsid w:val="007B4241"/>
    <w:rsid w:val="007B44F9"/>
    <w:rsid w:val="007B75C5"/>
    <w:rsid w:val="007C0C13"/>
    <w:rsid w:val="007C191B"/>
    <w:rsid w:val="007C1F04"/>
    <w:rsid w:val="007C311E"/>
    <w:rsid w:val="007C557E"/>
    <w:rsid w:val="007C64DE"/>
    <w:rsid w:val="007C7D38"/>
    <w:rsid w:val="007D06AE"/>
    <w:rsid w:val="007D0E33"/>
    <w:rsid w:val="007D15FD"/>
    <w:rsid w:val="007D1DFF"/>
    <w:rsid w:val="007D269A"/>
    <w:rsid w:val="007D269C"/>
    <w:rsid w:val="007D3F3A"/>
    <w:rsid w:val="007D552D"/>
    <w:rsid w:val="007E01B5"/>
    <w:rsid w:val="007E0FA8"/>
    <w:rsid w:val="007E2C35"/>
    <w:rsid w:val="007E6DA6"/>
    <w:rsid w:val="007E7AD3"/>
    <w:rsid w:val="007F1EF4"/>
    <w:rsid w:val="007F29FC"/>
    <w:rsid w:val="007F54F2"/>
    <w:rsid w:val="007F6103"/>
    <w:rsid w:val="00803875"/>
    <w:rsid w:val="008046A9"/>
    <w:rsid w:val="008057C2"/>
    <w:rsid w:val="00805B6B"/>
    <w:rsid w:val="00806CD5"/>
    <w:rsid w:val="0081018D"/>
    <w:rsid w:val="00814562"/>
    <w:rsid w:val="00815546"/>
    <w:rsid w:val="008168E8"/>
    <w:rsid w:val="00816D34"/>
    <w:rsid w:val="0082020E"/>
    <w:rsid w:val="00820788"/>
    <w:rsid w:val="00821372"/>
    <w:rsid w:val="008215E8"/>
    <w:rsid w:val="0082234B"/>
    <w:rsid w:val="00825A9D"/>
    <w:rsid w:val="00827571"/>
    <w:rsid w:val="00830E31"/>
    <w:rsid w:val="008311BD"/>
    <w:rsid w:val="00831983"/>
    <w:rsid w:val="00832BA2"/>
    <w:rsid w:val="00832DC0"/>
    <w:rsid w:val="00832FD2"/>
    <w:rsid w:val="0083325B"/>
    <w:rsid w:val="0083405C"/>
    <w:rsid w:val="00834E4A"/>
    <w:rsid w:val="008350B0"/>
    <w:rsid w:val="008379E3"/>
    <w:rsid w:val="00840BC8"/>
    <w:rsid w:val="00842651"/>
    <w:rsid w:val="0084298A"/>
    <w:rsid w:val="00842CA6"/>
    <w:rsid w:val="008446A5"/>
    <w:rsid w:val="00844E16"/>
    <w:rsid w:val="00845186"/>
    <w:rsid w:val="008459F9"/>
    <w:rsid w:val="008513E2"/>
    <w:rsid w:val="008515AA"/>
    <w:rsid w:val="00851DB1"/>
    <w:rsid w:val="00853445"/>
    <w:rsid w:val="00853A58"/>
    <w:rsid w:val="008553A9"/>
    <w:rsid w:val="00855A3D"/>
    <w:rsid w:val="00855E69"/>
    <w:rsid w:val="00855E71"/>
    <w:rsid w:val="0085670D"/>
    <w:rsid w:val="00857B8C"/>
    <w:rsid w:val="0086047D"/>
    <w:rsid w:val="00862E85"/>
    <w:rsid w:val="00865F12"/>
    <w:rsid w:val="00871F25"/>
    <w:rsid w:val="00872129"/>
    <w:rsid w:val="008751BF"/>
    <w:rsid w:val="008769E1"/>
    <w:rsid w:val="0088313F"/>
    <w:rsid w:val="008832E9"/>
    <w:rsid w:val="008835FE"/>
    <w:rsid w:val="0088640D"/>
    <w:rsid w:val="00891857"/>
    <w:rsid w:val="008925F9"/>
    <w:rsid w:val="00894785"/>
    <w:rsid w:val="00894BD4"/>
    <w:rsid w:val="00895027"/>
    <w:rsid w:val="008952E0"/>
    <w:rsid w:val="00895380"/>
    <w:rsid w:val="00895B38"/>
    <w:rsid w:val="00896B61"/>
    <w:rsid w:val="008970E1"/>
    <w:rsid w:val="008976DE"/>
    <w:rsid w:val="008A031A"/>
    <w:rsid w:val="008A147B"/>
    <w:rsid w:val="008A3B0F"/>
    <w:rsid w:val="008A4A2D"/>
    <w:rsid w:val="008A4EDF"/>
    <w:rsid w:val="008A6386"/>
    <w:rsid w:val="008A747E"/>
    <w:rsid w:val="008B005E"/>
    <w:rsid w:val="008B2D18"/>
    <w:rsid w:val="008B2EE9"/>
    <w:rsid w:val="008B49FC"/>
    <w:rsid w:val="008B693C"/>
    <w:rsid w:val="008B7651"/>
    <w:rsid w:val="008C0E75"/>
    <w:rsid w:val="008C1F07"/>
    <w:rsid w:val="008C2B65"/>
    <w:rsid w:val="008C32A8"/>
    <w:rsid w:val="008C61AA"/>
    <w:rsid w:val="008C73C4"/>
    <w:rsid w:val="008D066F"/>
    <w:rsid w:val="008D1C6C"/>
    <w:rsid w:val="008D45D8"/>
    <w:rsid w:val="008D47D2"/>
    <w:rsid w:val="008D520B"/>
    <w:rsid w:val="008D7632"/>
    <w:rsid w:val="008E3160"/>
    <w:rsid w:val="008E360B"/>
    <w:rsid w:val="008E5927"/>
    <w:rsid w:val="008E659B"/>
    <w:rsid w:val="008E68C3"/>
    <w:rsid w:val="008F1D54"/>
    <w:rsid w:val="008F233B"/>
    <w:rsid w:val="008F29B1"/>
    <w:rsid w:val="008F3C0D"/>
    <w:rsid w:val="008F477E"/>
    <w:rsid w:val="008F52D3"/>
    <w:rsid w:val="008F5C62"/>
    <w:rsid w:val="008F79E1"/>
    <w:rsid w:val="008F7FDB"/>
    <w:rsid w:val="00900039"/>
    <w:rsid w:val="00900196"/>
    <w:rsid w:val="00900C30"/>
    <w:rsid w:val="00903A7B"/>
    <w:rsid w:val="0090515A"/>
    <w:rsid w:val="00906395"/>
    <w:rsid w:val="009064FF"/>
    <w:rsid w:val="009066ED"/>
    <w:rsid w:val="00907B1B"/>
    <w:rsid w:val="00907CBE"/>
    <w:rsid w:val="009108B6"/>
    <w:rsid w:val="00910A83"/>
    <w:rsid w:val="00911F6C"/>
    <w:rsid w:val="00912A96"/>
    <w:rsid w:val="00912EC2"/>
    <w:rsid w:val="009130BA"/>
    <w:rsid w:val="00913144"/>
    <w:rsid w:val="009131F8"/>
    <w:rsid w:val="00913863"/>
    <w:rsid w:val="00913AB3"/>
    <w:rsid w:val="00913AB9"/>
    <w:rsid w:val="0091462D"/>
    <w:rsid w:val="00916568"/>
    <w:rsid w:val="009174F2"/>
    <w:rsid w:val="00917564"/>
    <w:rsid w:val="00917CD4"/>
    <w:rsid w:val="009206C1"/>
    <w:rsid w:val="00920878"/>
    <w:rsid w:val="0092128B"/>
    <w:rsid w:val="00921484"/>
    <w:rsid w:val="00921D71"/>
    <w:rsid w:val="00922E85"/>
    <w:rsid w:val="0092631F"/>
    <w:rsid w:val="0092722A"/>
    <w:rsid w:val="0093127C"/>
    <w:rsid w:val="00931A48"/>
    <w:rsid w:val="00931FC2"/>
    <w:rsid w:val="00934A1A"/>
    <w:rsid w:val="0093563F"/>
    <w:rsid w:val="00935CF2"/>
    <w:rsid w:val="009379B2"/>
    <w:rsid w:val="00937DE6"/>
    <w:rsid w:val="00941A7B"/>
    <w:rsid w:val="00942200"/>
    <w:rsid w:val="00943262"/>
    <w:rsid w:val="00943348"/>
    <w:rsid w:val="009441C4"/>
    <w:rsid w:val="009441E2"/>
    <w:rsid w:val="009451C1"/>
    <w:rsid w:val="009470A5"/>
    <w:rsid w:val="009509FC"/>
    <w:rsid w:val="0095209E"/>
    <w:rsid w:val="009530D0"/>
    <w:rsid w:val="00955C07"/>
    <w:rsid w:val="00955F5B"/>
    <w:rsid w:val="00957F2B"/>
    <w:rsid w:val="0096049D"/>
    <w:rsid w:val="009625A0"/>
    <w:rsid w:val="00964038"/>
    <w:rsid w:val="00970D79"/>
    <w:rsid w:val="00970F9B"/>
    <w:rsid w:val="00972293"/>
    <w:rsid w:val="0097278A"/>
    <w:rsid w:val="00972A0B"/>
    <w:rsid w:val="009732FB"/>
    <w:rsid w:val="00974B9D"/>
    <w:rsid w:val="00974BDC"/>
    <w:rsid w:val="00974FF3"/>
    <w:rsid w:val="00975A7C"/>
    <w:rsid w:val="00981F97"/>
    <w:rsid w:val="0098313D"/>
    <w:rsid w:val="009836B4"/>
    <w:rsid w:val="00983A29"/>
    <w:rsid w:val="00984552"/>
    <w:rsid w:val="0098514B"/>
    <w:rsid w:val="00985395"/>
    <w:rsid w:val="009853F9"/>
    <w:rsid w:val="00986361"/>
    <w:rsid w:val="0099331D"/>
    <w:rsid w:val="00994D4B"/>
    <w:rsid w:val="00995A49"/>
    <w:rsid w:val="009963CD"/>
    <w:rsid w:val="00997C1D"/>
    <w:rsid w:val="009A032A"/>
    <w:rsid w:val="009A2177"/>
    <w:rsid w:val="009A3A38"/>
    <w:rsid w:val="009A3A58"/>
    <w:rsid w:val="009A684F"/>
    <w:rsid w:val="009A6F08"/>
    <w:rsid w:val="009A71A9"/>
    <w:rsid w:val="009A7266"/>
    <w:rsid w:val="009B0193"/>
    <w:rsid w:val="009B0A1F"/>
    <w:rsid w:val="009B2AB9"/>
    <w:rsid w:val="009B3026"/>
    <w:rsid w:val="009B4314"/>
    <w:rsid w:val="009B480C"/>
    <w:rsid w:val="009B4B83"/>
    <w:rsid w:val="009B5907"/>
    <w:rsid w:val="009B775E"/>
    <w:rsid w:val="009C024D"/>
    <w:rsid w:val="009C2625"/>
    <w:rsid w:val="009C45B8"/>
    <w:rsid w:val="009C476E"/>
    <w:rsid w:val="009C5365"/>
    <w:rsid w:val="009D02D9"/>
    <w:rsid w:val="009D3170"/>
    <w:rsid w:val="009D5A1E"/>
    <w:rsid w:val="009D66CE"/>
    <w:rsid w:val="009D6F89"/>
    <w:rsid w:val="009D7574"/>
    <w:rsid w:val="009E2211"/>
    <w:rsid w:val="009E3B57"/>
    <w:rsid w:val="009E51EB"/>
    <w:rsid w:val="009E6A92"/>
    <w:rsid w:val="009F073E"/>
    <w:rsid w:val="009F3879"/>
    <w:rsid w:val="009F3F14"/>
    <w:rsid w:val="009F4279"/>
    <w:rsid w:val="009F63A3"/>
    <w:rsid w:val="009F6846"/>
    <w:rsid w:val="009F6964"/>
    <w:rsid w:val="00A00182"/>
    <w:rsid w:val="00A02153"/>
    <w:rsid w:val="00A03030"/>
    <w:rsid w:val="00A03BDC"/>
    <w:rsid w:val="00A04126"/>
    <w:rsid w:val="00A044AD"/>
    <w:rsid w:val="00A0626D"/>
    <w:rsid w:val="00A07B23"/>
    <w:rsid w:val="00A1075D"/>
    <w:rsid w:val="00A11C50"/>
    <w:rsid w:val="00A1217D"/>
    <w:rsid w:val="00A130DD"/>
    <w:rsid w:val="00A134BA"/>
    <w:rsid w:val="00A16E02"/>
    <w:rsid w:val="00A17336"/>
    <w:rsid w:val="00A20D12"/>
    <w:rsid w:val="00A2120A"/>
    <w:rsid w:val="00A216D9"/>
    <w:rsid w:val="00A21B90"/>
    <w:rsid w:val="00A21EE9"/>
    <w:rsid w:val="00A236D0"/>
    <w:rsid w:val="00A23D38"/>
    <w:rsid w:val="00A23F7D"/>
    <w:rsid w:val="00A24118"/>
    <w:rsid w:val="00A24154"/>
    <w:rsid w:val="00A24168"/>
    <w:rsid w:val="00A253A5"/>
    <w:rsid w:val="00A25ECD"/>
    <w:rsid w:val="00A27ADC"/>
    <w:rsid w:val="00A304CE"/>
    <w:rsid w:val="00A33897"/>
    <w:rsid w:val="00A33AF7"/>
    <w:rsid w:val="00A352BA"/>
    <w:rsid w:val="00A35542"/>
    <w:rsid w:val="00A35BAE"/>
    <w:rsid w:val="00A37553"/>
    <w:rsid w:val="00A37B3F"/>
    <w:rsid w:val="00A41FC9"/>
    <w:rsid w:val="00A44484"/>
    <w:rsid w:val="00A45D15"/>
    <w:rsid w:val="00A477E0"/>
    <w:rsid w:val="00A50F59"/>
    <w:rsid w:val="00A5214D"/>
    <w:rsid w:val="00A52E9A"/>
    <w:rsid w:val="00A538B2"/>
    <w:rsid w:val="00A53E13"/>
    <w:rsid w:val="00A54139"/>
    <w:rsid w:val="00A56CB8"/>
    <w:rsid w:val="00A57558"/>
    <w:rsid w:val="00A608AB"/>
    <w:rsid w:val="00A61033"/>
    <w:rsid w:val="00A61E9D"/>
    <w:rsid w:val="00A62C4E"/>
    <w:rsid w:val="00A64509"/>
    <w:rsid w:val="00A65641"/>
    <w:rsid w:val="00A660F7"/>
    <w:rsid w:val="00A66321"/>
    <w:rsid w:val="00A67802"/>
    <w:rsid w:val="00A678E9"/>
    <w:rsid w:val="00A713F4"/>
    <w:rsid w:val="00A7147A"/>
    <w:rsid w:val="00A72419"/>
    <w:rsid w:val="00A76E2D"/>
    <w:rsid w:val="00A81BEE"/>
    <w:rsid w:val="00A83503"/>
    <w:rsid w:val="00A83B06"/>
    <w:rsid w:val="00A84504"/>
    <w:rsid w:val="00A845FD"/>
    <w:rsid w:val="00A8507B"/>
    <w:rsid w:val="00A87076"/>
    <w:rsid w:val="00A87615"/>
    <w:rsid w:val="00A922F1"/>
    <w:rsid w:val="00A92856"/>
    <w:rsid w:val="00A92B59"/>
    <w:rsid w:val="00A930F8"/>
    <w:rsid w:val="00A959C6"/>
    <w:rsid w:val="00A96AF8"/>
    <w:rsid w:val="00AA1BC9"/>
    <w:rsid w:val="00AA277C"/>
    <w:rsid w:val="00AA2A92"/>
    <w:rsid w:val="00AA35F2"/>
    <w:rsid w:val="00AA3690"/>
    <w:rsid w:val="00AA38B8"/>
    <w:rsid w:val="00AA5557"/>
    <w:rsid w:val="00AA57D5"/>
    <w:rsid w:val="00AA5AA9"/>
    <w:rsid w:val="00AA5DB8"/>
    <w:rsid w:val="00AA5DE1"/>
    <w:rsid w:val="00AA5DF8"/>
    <w:rsid w:val="00AA6984"/>
    <w:rsid w:val="00AB2335"/>
    <w:rsid w:val="00AB2A6B"/>
    <w:rsid w:val="00AB3EA9"/>
    <w:rsid w:val="00AB60AE"/>
    <w:rsid w:val="00AB6482"/>
    <w:rsid w:val="00AC03F2"/>
    <w:rsid w:val="00AC2786"/>
    <w:rsid w:val="00AC2B2D"/>
    <w:rsid w:val="00AC3DC3"/>
    <w:rsid w:val="00AC44E9"/>
    <w:rsid w:val="00AC504A"/>
    <w:rsid w:val="00AC62A5"/>
    <w:rsid w:val="00AC6D06"/>
    <w:rsid w:val="00AD0445"/>
    <w:rsid w:val="00AD14CE"/>
    <w:rsid w:val="00AD3F20"/>
    <w:rsid w:val="00AD4128"/>
    <w:rsid w:val="00AD43E9"/>
    <w:rsid w:val="00AD6B9F"/>
    <w:rsid w:val="00AD71BC"/>
    <w:rsid w:val="00AD787A"/>
    <w:rsid w:val="00AE337B"/>
    <w:rsid w:val="00AE33A0"/>
    <w:rsid w:val="00AE3B0B"/>
    <w:rsid w:val="00AE46B0"/>
    <w:rsid w:val="00AE4ED4"/>
    <w:rsid w:val="00AE532F"/>
    <w:rsid w:val="00AE7301"/>
    <w:rsid w:val="00AF136B"/>
    <w:rsid w:val="00AF52A8"/>
    <w:rsid w:val="00AF6FAB"/>
    <w:rsid w:val="00B01FF9"/>
    <w:rsid w:val="00B05CA0"/>
    <w:rsid w:val="00B06595"/>
    <w:rsid w:val="00B0664A"/>
    <w:rsid w:val="00B06CB2"/>
    <w:rsid w:val="00B11AB7"/>
    <w:rsid w:val="00B1229F"/>
    <w:rsid w:val="00B127D3"/>
    <w:rsid w:val="00B13248"/>
    <w:rsid w:val="00B13D34"/>
    <w:rsid w:val="00B16CD1"/>
    <w:rsid w:val="00B172DF"/>
    <w:rsid w:val="00B21341"/>
    <w:rsid w:val="00B22419"/>
    <w:rsid w:val="00B23296"/>
    <w:rsid w:val="00B23587"/>
    <w:rsid w:val="00B24186"/>
    <w:rsid w:val="00B2476B"/>
    <w:rsid w:val="00B24A90"/>
    <w:rsid w:val="00B24ED9"/>
    <w:rsid w:val="00B26EEA"/>
    <w:rsid w:val="00B3017A"/>
    <w:rsid w:val="00B30EA4"/>
    <w:rsid w:val="00B30EFC"/>
    <w:rsid w:val="00B31EE0"/>
    <w:rsid w:val="00B358E8"/>
    <w:rsid w:val="00B35E53"/>
    <w:rsid w:val="00B36918"/>
    <w:rsid w:val="00B36DDB"/>
    <w:rsid w:val="00B3704F"/>
    <w:rsid w:val="00B41F7C"/>
    <w:rsid w:val="00B42E48"/>
    <w:rsid w:val="00B432D3"/>
    <w:rsid w:val="00B44460"/>
    <w:rsid w:val="00B44BCB"/>
    <w:rsid w:val="00B47174"/>
    <w:rsid w:val="00B50083"/>
    <w:rsid w:val="00B5141F"/>
    <w:rsid w:val="00B5210B"/>
    <w:rsid w:val="00B52A03"/>
    <w:rsid w:val="00B53ED3"/>
    <w:rsid w:val="00B54901"/>
    <w:rsid w:val="00B552BD"/>
    <w:rsid w:val="00B5749E"/>
    <w:rsid w:val="00B57D96"/>
    <w:rsid w:val="00B62845"/>
    <w:rsid w:val="00B63394"/>
    <w:rsid w:val="00B64ED0"/>
    <w:rsid w:val="00B676D7"/>
    <w:rsid w:val="00B7024A"/>
    <w:rsid w:val="00B7220D"/>
    <w:rsid w:val="00B72457"/>
    <w:rsid w:val="00B73A68"/>
    <w:rsid w:val="00B73D84"/>
    <w:rsid w:val="00B77129"/>
    <w:rsid w:val="00B81B6E"/>
    <w:rsid w:val="00B92A0F"/>
    <w:rsid w:val="00B9306A"/>
    <w:rsid w:val="00B9344E"/>
    <w:rsid w:val="00B95745"/>
    <w:rsid w:val="00B97FDA"/>
    <w:rsid w:val="00BA0EC2"/>
    <w:rsid w:val="00BA237A"/>
    <w:rsid w:val="00BA34AB"/>
    <w:rsid w:val="00BA406E"/>
    <w:rsid w:val="00BA53BE"/>
    <w:rsid w:val="00BA65D7"/>
    <w:rsid w:val="00BA77D8"/>
    <w:rsid w:val="00BA7DDB"/>
    <w:rsid w:val="00BB03BF"/>
    <w:rsid w:val="00BB3572"/>
    <w:rsid w:val="00BB38A0"/>
    <w:rsid w:val="00BB3991"/>
    <w:rsid w:val="00BB5B28"/>
    <w:rsid w:val="00BB6C2A"/>
    <w:rsid w:val="00BB78DE"/>
    <w:rsid w:val="00BC32B5"/>
    <w:rsid w:val="00BC34F8"/>
    <w:rsid w:val="00BC36A8"/>
    <w:rsid w:val="00BC3C68"/>
    <w:rsid w:val="00BC61CF"/>
    <w:rsid w:val="00BC78D7"/>
    <w:rsid w:val="00BD1B4F"/>
    <w:rsid w:val="00BD43B7"/>
    <w:rsid w:val="00BE0006"/>
    <w:rsid w:val="00BE03FD"/>
    <w:rsid w:val="00BE3B73"/>
    <w:rsid w:val="00BE4B80"/>
    <w:rsid w:val="00BE516B"/>
    <w:rsid w:val="00BE6B99"/>
    <w:rsid w:val="00BF257D"/>
    <w:rsid w:val="00BF523E"/>
    <w:rsid w:val="00BF5D0D"/>
    <w:rsid w:val="00BF726D"/>
    <w:rsid w:val="00C00136"/>
    <w:rsid w:val="00C030EA"/>
    <w:rsid w:val="00C04EFE"/>
    <w:rsid w:val="00C067A5"/>
    <w:rsid w:val="00C06F26"/>
    <w:rsid w:val="00C10BCE"/>
    <w:rsid w:val="00C10CE9"/>
    <w:rsid w:val="00C1122E"/>
    <w:rsid w:val="00C113C0"/>
    <w:rsid w:val="00C12A83"/>
    <w:rsid w:val="00C16FC4"/>
    <w:rsid w:val="00C2146F"/>
    <w:rsid w:val="00C22331"/>
    <w:rsid w:val="00C23436"/>
    <w:rsid w:val="00C30149"/>
    <w:rsid w:val="00C306E1"/>
    <w:rsid w:val="00C311C7"/>
    <w:rsid w:val="00C3170E"/>
    <w:rsid w:val="00C31E31"/>
    <w:rsid w:val="00C321A7"/>
    <w:rsid w:val="00C34954"/>
    <w:rsid w:val="00C35527"/>
    <w:rsid w:val="00C4060E"/>
    <w:rsid w:val="00C4432B"/>
    <w:rsid w:val="00C443C0"/>
    <w:rsid w:val="00C46707"/>
    <w:rsid w:val="00C510BF"/>
    <w:rsid w:val="00C51440"/>
    <w:rsid w:val="00C51B6B"/>
    <w:rsid w:val="00C5258B"/>
    <w:rsid w:val="00C536D8"/>
    <w:rsid w:val="00C5508C"/>
    <w:rsid w:val="00C56C65"/>
    <w:rsid w:val="00C5719F"/>
    <w:rsid w:val="00C57B8A"/>
    <w:rsid w:val="00C60933"/>
    <w:rsid w:val="00C60BDF"/>
    <w:rsid w:val="00C61DDF"/>
    <w:rsid w:val="00C630C0"/>
    <w:rsid w:val="00C6447A"/>
    <w:rsid w:val="00C765FE"/>
    <w:rsid w:val="00C76A71"/>
    <w:rsid w:val="00C77974"/>
    <w:rsid w:val="00C80571"/>
    <w:rsid w:val="00C822E9"/>
    <w:rsid w:val="00C84E72"/>
    <w:rsid w:val="00C85CC8"/>
    <w:rsid w:val="00C8650F"/>
    <w:rsid w:val="00C92DA8"/>
    <w:rsid w:val="00C952FC"/>
    <w:rsid w:val="00C963B2"/>
    <w:rsid w:val="00C969B0"/>
    <w:rsid w:val="00C97A66"/>
    <w:rsid w:val="00CA00C2"/>
    <w:rsid w:val="00CA21E4"/>
    <w:rsid w:val="00CA3095"/>
    <w:rsid w:val="00CA367D"/>
    <w:rsid w:val="00CA6403"/>
    <w:rsid w:val="00CA66D9"/>
    <w:rsid w:val="00CA674F"/>
    <w:rsid w:val="00CA7C97"/>
    <w:rsid w:val="00CA7E4F"/>
    <w:rsid w:val="00CB0349"/>
    <w:rsid w:val="00CB0895"/>
    <w:rsid w:val="00CB234F"/>
    <w:rsid w:val="00CB241C"/>
    <w:rsid w:val="00CB336B"/>
    <w:rsid w:val="00CB3411"/>
    <w:rsid w:val="00CB3D40"/>
    <w:rsid w:val="00CB3DF4"/>
    <w:rsid w:val="00CB4927"/>
    <w:rsid w:val="00CB4DD2"/>
    <w:rsid w:val="00CB53B7"/>
    <w:rsid w:val="00CB72BD"/>
    <w:rsid w:val="00CC42E6"/>
    <w:rsid w:val="00CC45EC"/>
    <w:rsid w:val="00CC5BB4"/>
    <w:rsid w:val="00CC6F3A"/>
    <w:rsid w:val="00CC7F70"/>
    <w:rsid w:val="00CD18AB"/>
    <w:rsid w:val="00CD2552"/>
    <w:rsid w:val="00CD2C26"/>
    <w:rsid w:val="00CD2DB4"/>
    <w:rsid w:val="00CD394C"/>
    <w:rsid w:val="00CD3A9E"/>
    <w:rsid w:val="00CD456C"/>
    <w:rsid w:val="00CE04E7"/>
    <w:rsid w:val="00CE2170"/>
    <w:rsid w:val="00CE7324"/>
    <w:rsid w:val="00CE7EEC"/>
    <w:rsid w:val="00CF16B2"/>
    <w:rsid w:val="00CF19E9"/>
    <w:rsid w:val="00CF1F20"/>
    <w:rsid w:val="00CF2EEB"/>
    <w:rsid w:val="00CF375D"/>
    <w:rsid w:val="00CF386D"/>
    <w:rsid w:val="00CF5120"/>
    <w:rsid w:val="00D010AF"/>
    <w:rsid w:val="00D0263E"/>
    <w:rsid w:val="00D04121"/>
    <w:rsid w:val="00D05DB2"/>
    <w:rsid w:val="00D063B2"/>
    <w:rsid w:val="00D073F6"/>
    <w:rsid w:val="00D10A4C"/>
    <w:rsid w:val="00D10E87"/>
    <w:rsid w:val="00D12D23"/>
    <w:rsid w:val="00D13694"/>
    <w:rsid w:val="00D154DC"/>
    <w:rsid w:val="00D16D21"/>
    <w:rsid w:val="00D254BA"/>
    <w:rsid w:val="00D26227"/>
    <w:rsid w:val="00D3374E"/>
    <w:rsid w:val="00D34270"/>
    <w:rsid w:val="00D35ABC"/>
    <w:rsid w:val="00D36535"/>
    <w:rsid w:val="00D37242"/>
    <w:rsid w:val="00D3766D"/>
    <w:rsid w:val="00D379B9"/>
    <w:rsid w:val="00D37A56"/>
    <w:rsid w:val="00D42648"/>
    <w:rsid w:val="00D435DE"/>
    <w:rsid w:val="00D44053"/>
    <w:rsid w:val="00D46BFF"/>
    <w:rsid w:val="00D46EDA"/>
    <w:rsid w:val="00D478BC"/>
    <w:rsid w:val="00D504A6"/>
    <w:rsid w:val="00D51246"/>
    <w:rsid w:val="00D52594"/>
    <w:rsid w:val="00D5290A"/>
    <w:rsid w:val="00D54228"/>
    <w:rsid w:val="00D545E0"/>
    <w:rsid w:val="00D5597F"/>
    <w:rsid w:val="00D574B5"/>
    <w:rsid w:val="00D57E75"/>
    <w:rsid w:val="00D619C6"/>
    <w:rsid w:val="00D63B37"/>
    <w:rsid w:val="00D64318"/>
    <w:rsid w:val="00D64E33"/>
    <w:rsid w:val="00D64EDB"/>
    <w:rsid w:val="00D66CB3"/>
    <w:rsid w:val="00D70A86"/>
    <w:rsid w:val="00D717E4"/>
    <w:rsid w:val="00D71D0E"/>
    <w:rsid w:val="00D7366B"/>
    <w:rsid w:val="00D74FD2"/>
    <w:rsid w:val="00D75C41"/>
    <w:rsid w:val="00D7625A"/>
    <w:rsid w:val="00D7702A"/>
    <w:rsid w:val="00D77B80"/>
    <w:rsid w:val="00D84584"/>
    <w:rsid w:val="00D85D0B"/>
    <w:rsid w:val="00D85F76"/>
    <w:rsid w:val="00D86B17"/>
    <w:rsid w:val="00D87400"/>
    <w:rsid w:val="00D8758B"/>
    <w:rsid w:val="00D8796C"/>
    <w:rsid w:val="00D9062E"/>
    <w:rsid w:val="00D92FAF"/>
    <w:rsid w:val="00D94380"/>
    <w:rsid w:val="00D9497D"/>
    <w:rsid w:val="00D96B2C"/>
    <w:rsid w:val="00DA1A16"/>
    <w:rsid w:val="00DA2013"/>
    <w:rsid w:val="00DA28A0"/>
    <w:rsid w:val="00DA3841"/>
    <w:rsid w:val="00DA4BF9"/>
    <w:rsid w:val="00DA53D4"/>
    <w:rsid w:val="00DA7430"/>
    <w:rsid w:val="00DA7B98"/>
    <w:rsid w:val="00DB095D"/>
    <w:rsid w:val="00DB112E"/>
    <w:rsid w:val="00DB1225"/>
    <w:rsid w:val="00DB315F"/>
    <w:rsid w:val="00DB4535"/>
    <w:rsid w:val="00DB5A71"/>
    <w:rsid w:val="00DB6408"/>
    <w:rsid w:val="00DB64AF"/>
    <w:rsid w:val="00DB67EB"/>
    <w:rsid w:val="00DC2060"/>
    <w:rsid w:val="00DC53FA"/>
    <w:rsid w:val="00DC574D"/>
    <w:rsid w:val="00DC5A52"/>
    <w:rsid w:val="00DC5C60"/>
    <w:rsid w:val="00DC6E17"/>
    <w:rsid w:val="00DD007C"/>
    <w:rsid w:val="00DD1A22"/>
    <w:rsid w:val="00DD1FFC"/>
    <w:rsid w:val="00DD236C"/>
    <w:rsid w:val="00DD2EAD"/>
    <w:rsid w:val="00DD4BF1"/>
    <w:rsid w:val="00DD4F2C"/>
    <w:rsid w:val="00DD5201"/>
    <w:rsid w:val="00DD605E"/>
    <w:rsid w:val="00DD679B"/>
    <w:rsid w:val="00DD6A27"/>
    <w:rsid w:val="00DE13A6"/>
    <w:rsid w:val="00DE2813"/>
    <w:rsid w:val="00DE59C8"/>
    <w:rsid w:val="00DE6302"/>
    <w:rsid w:val="00DE673B"/>
    <w:rsid w:val="00DE7179"/>
    <w:rsid w:val="00DE7320"/>
    <w:rsid w:val="00DE7FF6"/>
    <w:rsid w:val="00DF2F25"/>
    <w:rsid w:val="00DF30FD"/>
    <w:rsid w:val="00DF4865"/>
    <w:rsid w:val="00DF4C41"/>
    <w:rsid w:val="00DF4EF2"/>
    <w:rsid w:val="00DF6348"/>
    <w:rsid w:val="00DF6F8F"/>
    <w:rsid w:val="00DF7135"/>
    <w:rsid w:val="00DF714A"/>
    <w:rsid w:val="00E07FCB"/>
    <w:rsid w:val="00E1046C"/>
    <w:rsid w:val="00E104DE"/>
    <w:rsid w:val="00E11FEA"/>
    <w:rsid w:val="00E128DE"/>
    <w:rsid w:val="00E12F50"/>
    <w:rsid w:val="00E12FAD"/>
    <w:rsid w:val="00E131EC"/>
    <w:rsid w:val="00E16B81"/>
    <w:rsid w:val="00E17178"/>
    <w:rsid w:val="00E218C3"/>
    <w:rsid w:val="00E23BE9"/>
    <w:rsid w:val="00E249DD"/>
    <w:rsid w:val="00E24A8C"/>
    <w:rsid w:val="00E24E7F"/>
    <w:rsid w:val="00E25DB4"/>
    <w:rsid w:val="00E27659"/>
    <w:rsid w:val="00E30258"/>
    <w:rsid w:val="00E30DBF"/>
    <w:rsid w:val="00E31A8E"/>
    <w:rsid w:val="00E341DB"/>
    <w:rsid w:val="00E34E7D"/>
    <w:rsid w:val="00E34F92"/>
    <w:rsid w:val="00E363F1"/>
    <w:rsid w:val="00E370D5"/>
    <w:rsid w:val="00E37322"/>
    <w:rsid w:val="00E419D0"/>
    <w:rsid w:val="00E4240B"/>
    <w:rsid w:val="00E43220"/>
    <w:rsid w:val="00E43CF5"/>
    <w:rsid w:val="00E45C1E"/>
    <w:rsid w:val="00E47284"/>
    <w:rsid w:val="00E51A02"/>
    <w:rsid w:val="00E53493"/>
    <w:rsid w:val="00E53C80"/>
    <w:rsid w:val="00E57A3B"/>
    <w:rsid w:val="00E607FA"/>
    <w:rsid w:val="00E623F8"/>
    <w:rsid w:val="00E653F7"/>
    <w:rsid w:val="00E67B3D"/>
    <w:rsid w:val="00E67E52"/>
    <w:rsid w:val="00E70143"/>
    <w:rsid w:val="00E705F5"/>
    <w:rsid w:val="00E70B98"/>
    <w:rsid w:val="00E70C06"/>
    <w:rsid w:val="00E7115D"/>
    <w:rsid w:val="00E7139D"/>
    <w:rsid w:val="00E71808"/>
    <w:rsid w:val="00E72707"/>
    <w:rsid w:val="00E73232"/>
    <w:rsid w:val="00E74069"/>
    <w:rsid w:val="00E74D07"/>
    <w:rsid w:val="00E751DC"/>
    <w:rsid w:val="00E76E94"/>
    <w:rsid w:val="00E77E92"/>
    <w:rsid w:val="00E818A9"/>
    <w:rsid w:val="00E82397"/>
    <w:rsid w:val="00E82BD0"/>
    <w:rsid w:val="00E8312C"/>
    <w:rsid w:val="00E84E58"/>
    <w:rsid w:val="00E85A4F"/>
    <w:rsid w:val="00E90150"/>
    <w:rsid w:val="00E90361"/>
    <w:rsid w:val="00E903DE"/>
    <w:rsid w:val="00E929AE"/>
    <w:rsid w:val="00E94248"/>
    <w:rsid w:val="00E945ED"/>
    <w:rsid w:val="00E94D6D"/>
    <w:rsid w:val="00E95966"/>
    <w:rsid w:val="00E96A8F"/>
    <w:rsid w:val="00EA7051"/>
    <w:rsid w:val="00EB16F3"/>
    <w:rsid w:val="00EB2705"/>
    <w:rsid w:val="00EB3266"/>
    <w:rsid w:val="00EB5A89"/>
    <w:rsid w:val="00EB5C38"/>
    <w:rsid w:val="00EB71C4"/>
    <w:rsid w:val="00EB7900"/>
    <w:rsid w:val="00EB7E09"/>
    <w:rsid w:val="00EB7EE3"/>
    <w:rsid w:val="00EC1294"/>
    <w:rsid w:val="00EC16AB"/>
    <w:rsid w:val="00EC3542"/>
    <w:rsid w:val="00EC3D3D"/>
    <w:rsid w:val="00EC4532"/>
    <w:rsid w:val="00EC457E"/>
    <w:rsid w:val="00EC4F39"/>
    <w:rsid w:val="00EC5F05"/>
    <w:rsid w:val="00ED0AC0"/>
    <w:rsid w:val="00ED345A"/>
    <w:rsid w:val="00ED3CBD"/>
    <w:rsid w:val="00ED40B2"/>
    <w:rsid w:val="00ED53EF"/>
    <w:rsid w:val="00ED6D0F"/>
    <w:rsid w:val="00ED743B"/>
    <w:rsid w:val="00EE095D"/>
    <w:rsid w:val="00EE20A8"/>
    <w:rsid w:val="00EE343D"/>
    <w:rsid w:val="00EE3FBC"/>
    <w:rsid w:val="00EE5E3D"/>
    <w:rsid w:val="00EE60EF"/>
    <w:rsid w:val="00EE61BA"/>
    <w:rsid w:val="00EF2FBC"/>
    <w:rsid w:val="00EF381D"/>
    <w:rsid w:val="00EF4088"/>
    <w:rsid w:val="00EF5069"/>
    <w:rsid w:val="00EF5EA6"/>
    <w:rsid w:val="00EF6ACB"/>
    <w:rsid w:val="00EF7DC7"/>
    <w:rsid w:val="00F005F0"/>
    <w:rsid w:val="00F007DF"/>
    <w:rsid w:val="00F0167F"/>
    <w:rsid w:val="00F016C6"/>
    <w:rsid w:val="00F02A5D"/>
    <w:rsid w:val="00F04FEA"/>
    <w:rsid w:val="00F054B9"/>
    <w:rsid w:val="00F07F58"/>
    <w:rsid w:val="00F1272F"/>
    <w:rsid w:val="00F12948"/>
    <w:rsid w:val="00F14144"/>
    <w:rsid w:val="00F1446B"/>
    <w:rsid w:val="00F15631"/>
    <w:rsid w:val="00F16989"/>
    <w:rsid w:val="00F207F9"/>
    <w:rsid w:val="00F21250"/>
    <w:rsid w:val="00F22841"/>
    <w:rsid w:val="00F23154"/>
    <w:rsid w:val="00F234EE"/>
    <w:rsid w:val="00F23F41"/>
    <w:rsid w:val="00F2447C"/>
    <w:rsid w:val="00F26858"/>
    <w:rsid w:val="00F2690A"/>
    <w:rsid w:val="00F304F8"/>
    <w:rsid w:val="00F30FA6"/>
    <w:rsid w:val="00F31C10"/>
    <w:rsid w:val="00F321BC"/>
    <w:rsid w:val="00F33466"/>
    <w:rsid w:val="00F33DF3"/>
    <w:rsid w:val="00F3420C"/>
    <w:rsid w:val="00F351EF"/>
    <w:rsid w:val="00F35AE6"/>
    <w:rsid w:val="00F35E19"/>
    <w:rsid w:val="00F3669A"/>
    <w:rsid w:val="00F36CD5"/>
    <w:rsid w:val="00F3709B"/>
    <w:rsid w:val="00F3775D"/>
    <w:rsid w:val="00F40313"/>
    <w:rsid w:val="00F40AD8"/>
    <w:rsid w:val="00F431BB"/>
    <w:rsid w:val="00F44328"/>
    <w:rsid w:val="00F44B67"/>
    <w:rsid w:val="00F44F14"/>
    <w:rsid w:val="00F44F2D"/>
    <w:rsid w:val="00F45C2E"/>
    <w:rsid w:val="00F5150C"/>
    <w:rsid w:val="00F52353"/>
    <w:rsid w:val="00F536F3"/>
    <w:rsid w:val="00F5381C"/>
    <w:rsid w:val="00F54241"/>
    <w:rsid w:val="00F543F2"/>
    <w:rsid w:val="00F5445B"/>
    <w:rsid w:val="00F559EC"/>
    <w:rsid w:val="00F55AEF"/>
    <w:rsid w:val="00F567CB"/>
    <w:rsid w:val="00F5693D"/>
    <w:rsid w:val="00F57A65"/>
    <w:rsid w:val="00F60A50"/>
    <w:rsid w:val="00F6139D"/>
    <w:rsid w:val="00F616C2"/>
    <w:rsid w:val="00F62B41"/>
    <w:rsid w:val="00F64F78"/>
    <w:rsid w:val="00F65023"/>
    <w:rsid w:val="00F66E0D"/>
    <w:rsid w:val="00F70953"/>
    <w:rsid w:val="00F70D79"/>
    <w:rsid w:val="00F72F6C"/>
    <w:rsid w:val="00F738C9"/>
    <w:rsid w:val="00F73E00"/>
    <w:rsid w:val="00F73F61"/>
    <w:rsid w:val="00F74257"/>
    <w:rsid w:val="00F74ED3"/>
    <w:rsid w:val="00F755FE"/>
    <w:rsid w:val="00F77128"/>
    <w:rsid w:val="00F822BB"/>
    <w:rsid w:val="00F832D0"/>
    <w:rsid w:val="00F83781"/>
    <w:rsid w:val="00F8636D"/>
    <w:rsid w:val="00F86D54"/>
    <w:rsid w:val="00F9127B"/>
    <w:rsid w:val="00F9165B"/>
    <w:rsid w:val="00F9327D"/>
    <w:rsid w:val="00F95099"/>
    <w:rsid w:val="00F951CE"/>
    <w:rsid w:val="00F9689A"/>
    <w:rsid w:val="00FA0B77"/>
    <w:rsid w:val="00FA118A"/>
    <w:rsid w:val="00FA23A2"/>
    <w:rsid w:val="00FA428F"/>
    <w:rsid w:val="00FA643D"/>
    <w:rsid w:val="00FA7169"/>
    <w:rsid w:val="00FA78C4"/>
    <w:rsid w:val="00FA7FA7"/>
    <w:rsid w:val="00FB0597"/>
    <w:rsid w:val="00FB05EC"/>
    <w:rsid w:val="00FB1219"/>
    <w:rsid w:val="00FB19BF"/>
    <w:rsid w:val="00FB2207"/>
    <w:rsid w:val="00FB4130"/>
    <w:rsid w:val="00FB44FC"/>
    <w:rsid w:val="00FB4EA7"/>
    <w:rsid w:val="00FB5A7F"/>
    <w:rsid w:val="00FB665F"/>
    <w:rsid w:val="00FB799F"/>
    <w:rsid w:val="00FB7B1F"/>
    <w:rsid w:val="00FC0D78"/>
    <w:rsid w:val="00FC162B"/>
    <w:rsid w:val="00FC2448"/>
    <w:rsid w:val="00FC32E8"/>
    <w:rsid w:val="00FC3B3B"/>
    <w:rsid w:val="00FC3C47"/>
    <w:rsid w:val="00FC3ECB"/>
    <w:rsid w:val="00FC40E8"/>
    <w:rsid w:val="00FC738D"/>
    <w:rsid w:val="00FC7874"/>
    <w:rsid w:val="00FD26DB"/>
    <w:rsid w:val="00FD28CD"/>
    <w:rsid w:val="00FD3966"/>
    <w:rsid w:val="00FD469C"/>
    <w:rsid w:val="00FD488D"/>
    <w:rsid w:val="00FD497F"/>
    <w:rsid w:val="00FD4B05"/>
    <w:rsid w:val="00FD668F"/>
    <w:rsid w:val="00FD674F"/>
    <w:rsid w:val="00FE09E6"/>
    <w:rsid w:val="00FE0DCF"/>
    <w:rsid w:val="00FE0EE2"/>
    <w:rsid w:val="00FE18DE"/>
    <w:rsid w:val="00FE1CF0"/>
    <w:rsid w:val="00FE2A94"/>
    <w:rsid w:val="00FE2FBA"/>
    <w:rsid w:val="00FE33D1"/>
    <w:rsid w:val="00FE403D"/>
    <w:rsid w:val="00FE490B"/>
    <w:rsid w:val="00FE5C66"/>
    <w:rsid w:val="00FE6DCA"/>
    <w:rsid w:val="00FF00BE"/>
    <w:rsid w:val="00FF00E3"/>
    <w:rsid w:val="00FF230E"/>
    <w:rsid w:val="00FF3FCE"/>
    <w:rsid w:val="00FF4335"/>
    <w:rsid w:val="00FF446A"/>
    <w:rsid w:val="00FF467E"/>
    <w:rsid w:val="00FF47AA"/>
    <w:rsid w:val="00FF5BC0"/>
    <w:rsid w:val="00FF5D94"/>
    <w:rsid w:val="00FF7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D475043"/>
  <w14:discardImageEditingData/>
  <w14:defaultImageDpi w14:val="32767"/>
  <w15:docId w15:val="{54F16592-181F-4BE3-ABA5-081913A98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Lines="20" w:after="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A08"/>
    <w:pPr>
      <w:widowControl w:val="0"/>
      <w:spacing w:afterLines="0" w:after="0"/>
      <w:jc w:val="both"/>
    </w:pPr>
    <w:rPr>
      <w:rFonts w:ascii="Times New Roman" w:eastAsia="Times New Roman" w:hAnsi="Times New Roman" w:cs="Times New Roman"/>
      <w:kern w:val="0"/>
      <w:sz w:val="26"/>
      <w:szCs w:val="24"/>
    </w:rPr>
  </w:style>
  <w:style w:type="paragraph" w:styleId="Heading1">
    <w:name w:val="heading 1"/>
    <w:basedOn w:val="Normal"/>
    <w:next w:val="Normal"/>
    <w:link w:val="Heading1Char"/>
    <w:autoRedefine/>
    <w:uiPriority w:val="9"/>
    <w:qFormat/>
    <w:rsid w:val="003A3484"/>
    <w:pPr>
      <w:pageBreakBefore/>
      <w:numPr>
        <w:numId w:val="3"/>
      </w:numPr>
      <w:contextualSpacing/>
      <w:jc w:val="center"/>
      <w:outlineLvl w:val="0"/>
    </w:pPr>
    <w:rPr>
      <w:rFonts w:eastAsiaTheme="majorEastAsia" w:cstheme="majorBidi"/>
      <w:b/>
      <w:sz w:val="28"/>
      <w:szCs w:val="32"/>
    </w:rPr>
  </w:style>
  <w:style w:type="paragraph" w:styleId="Heading2">
    <w:name w:val="heading 2"/>
    <w:basedOn w:val="Normal"/>
    <w:link w:val="Heading2Char"/>
    <w:autoRedefine/>
    <w:uiPriority w:val="9"/>
    <w:unhideWhenUsed/>
    <w:qFormat/>
    <w:rsid w:val="00217B09"/>
    <w:pPr>
      <w:numPr>
        <w:ilvl w:val="1"/>
        <w:numId w:val="3"/>
      </w:numPr>
      <w:jc w:val="left"/>
      <w:outlineLvl w:val="1"/>
    </w:pPr>
    <w:rPr>
      <w:rFonts w:eastAsiaTheme="majorEastAsia" w:cstheme="majorBidi"/>
      <w:b/>
      <w:szCs w:val="26"/>
    </w:rPr>
  </w:style>
  <w:style w:type="paragraph" w:styleId="Heading3">
    <w:name w:val="heading 3"/>
    <w:basedOn w:val="Normal"/>
    <w:link w:val="Heading3Char"/>
    <w:autoRedefine/>
    <w:uiPriority w:val="9"/>
    <w:unhideWhenUsed/>
    <w:qFormat/>
    <w:rsid w:val="00A76E2D"/>
    <w:pPr>
      <w:numPr>
        <w:ilvl w:val="2"/>
        <w:numId w:val="3"/>
      </w:numPr>
      <w:autoSpaceDE w:val="0"/>
      <w:autoSpaceDN w:val="0"/>
      <w:jc w:val="left"/>
      <w:outlineLvl w:val="2"/>
    </w:pPr>
    <w:rPr>
      <w:b/>
      <w:bCs/>
      <w:szCs w:val="26"/>
      <w:lang w:val="vi"/>
    </w:rPr>
  </w:style>
  <w:style w:type="paragraph" w:styleId="Heading4">
    <w:name w:val="heading 4"/>
    <w:basedOn w:val="Normal"/>
    <w:link w:val="Heading4Char"/>
    <w:autoRedefine/>
    <w:uiPriority w:val="9"/>
    <w:unhideWhenUsed/>
    <w:qFormat/>
    <w:rsid w:val="00217B09"/>
    <w:pPr>
      <w:numPr>
        <w:ilvl w:val="3"/>
        <w:numId w:val="3"/>
      </w:numPr>
      <w:jc w:val="left"/>
      <w:outlineLvl w:val="3"/>
    </w:pPr>
    <w:rPr>
      <w:rFonts w:eastAsiaTheme="majorEastAsia" w:cstheme="majorBidi"/>
      <w:iCs/>
    </w:rPr>
  </w:style>
  <w:style w:type="paragraph" w:styleId="Heading5">
    <w:name w:val="heading 5"/>
    <w:basedOn w:val="Normal"/>
    <w:link w:val="Heading5Char"/>
    <w:autoRedefine/>
    <w:uiPriority w:val="9"/>
    <w:unhideWhenUsed/>
    <w:qFormat/>
    <w:rsid w:val="00217B09"/>
    <w:pPr>
      <w:numPr>
        <w:ilvl w:val="4"/>
        <w:numId w:val="3"/>
      </w:numPr>
      <w:jc w:val="left"/>
      <w:outlineLvl w:val="4"/>
    </w:pPr>
    <w:rPr>
      <w:rFonts w:eastAsiaTheme="majorEastAsia" w:cstheme="majorBidi"/>
      <w:color w:val="000000" w:themeColor="text1"/>
    </w:rPr>
  </w:style>
  <w:style w:type="paragraph" w:styleId="Heading6">
    <w:name w:val="heading 6"/>
    <w:basedOn w:val="Normal"/>
    <w:link w:val="Heading6Char"/>
    <w:autoRedefine/>
    <w:uiPriority w:val="9"/>
    <w:unhideWhenUsed/>
    <w:qFormat/>
    <w:rsid w:val="00217B09"/>
    <w:pPr>
      <w:keepNext/>
      <w:keepLines/>
      <w:numPr>
        <w:ilvl w:val="5"/>
        <w:numId w:val="3"/>
      </w:numPr>
      <w:jc w:val="left"/>
      <w:outlineLvl w:val="5"/>
    </w:pPr>
    <w:rPr>
      <w:rFonts w:eastAsiaTheme="majorEastAsia" w:cstheme="majorBidi"/>
    </w:rPr>
  </w:style>
  <w:style w:type="paragraph" w:styleId="Heading7">
    <w:name w:val="heading 7"/>
    <w:basedOn w:val="Normal"/>
    <w:link w:val="Heading7Char"/>
    <w:autoRedefine/>
    <w:uiPriority w:val="9"/>
    <w:unhideWhenUsed/>
    <w:qFormat/>
    <w:rsid w:val="00217B09"/>
    <w:pPr>
      <w:keepNext/>
      <w:keepLines/>
      <w:numPr>
        <w:ilvl w:val="6"/>
        <w:numId w:val="3"/>
      </w:numPr>
      <w:jc w:val="left"/>
      <w:outlineLvl w:val="6"/>
    </w:pPr>
    <w:rPr>
      <w:rFonts w:eastAsiaTheme="majorEastAsia" w:cstheme="majorBidi"/>
      <w:iCs/>
      <w:sz w:val="22"/>
    </w:rPr>
  </w:style>
  <w:style w:type="paragraph" w:styleId="Heading8">
    <w:name w:val="heading 8"/>
    <w:basedOn w:val="Normal"/>
    <w:link w:val="Heading8Char"/>
    <w:autoRedefine/>
    <w:uiPriority w:val="9"/>
    <w:unhideWhenUsed/>
    <w:qFormat/>
    <w:rsid w:val="00217B09"/>
    <w:pPr>
      <w:keepNext/>
      <w:keepLines/>
      <w:numPr>
        <w:ilvl w:val="7"/>
        <w:numId w:val="3"/>
      </w:numPr>
      <w:jc w:val="left"/>
      <w:outlineLvl w:val="7"/>
    </w:pPr>
    <w:rPr>
      <w:rFonts w:eastAsiaTheme="majorEastAsia" w:cstheme="majorBidi"/>
      <w:color w:val="272727" w:themeColor="text1" w:themeTint="D8"/>
      <w:sz w:val="22"/>
      <w:szCs w:val="21"/>
    </w:rPr>
  </w:style>
  <w:style w:type="paragraph" w:styleId="Heading9">
    <w:name w:val="heading 9"/>
    <w:basedOn w:val="Normal"/>
    <w:link w:val="Heading9Char"/>
    <w:autoRedefine/>
    <w:uiPriority w:val="9"/>
    <w:unhideWhenUsed/>
    <w:qFormat/>
    <w:rsid w:val="00217B09"/>
    <w:pPr>
      <w:keepNext/>
      <w:keepLines/>
      <w:numPr>
        <w:ilvl w:val="8"/>
        <w:numId w:val="3"/>
      </w:numPr>
      <w:jc w:val="left"/>
      <w:outlineLvl w:val="8"/>
    </w:pPr>
    <w:rPr>
      <w:rFonts w:eastAsiaTheme="majorEastAsia" w:cstheme="majorBid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49225C"/>
    <w:pPr>
      <w:spacing w:line="240" w:lineRule="auto"/>
    </w:pPr>
    <w:rPr>
      <w:sz w:val="20"/>
      <w:szCs w:val="20"/>
    </w:rPr>
  </w:style>
  <w:style w:type="character" w:customStyle="1" w:styleId="FootnoteTextChar">
    <w:name w:val="Footnote Text Char"/>
    <w:basedOn w:val="DefaultParagraphFont"/>
    <w:link w:val="FootnoteText"/>
    <w:uiPriority w:val="99"/>
    <w:semiHidden/>
    <w:rsid w:val="0049225C"/>
    <w:rPr>
      <w:sz w:val="20"/>
      <w:szCs w:val="20"/>
    </w:rPr>
  </w:style>
  <w:style w:type="character" w:styleId="FootnoteReference">
    <w:name w:val="footnote reference"/>
    <w:basedOn w:val="DefaultParagraphFont"/>
    <w:uiPriority w:val="99"/>
    <w:semiHidden/>
    <w:unhideWhenUsed/>
    <w:rsid w:val="0049225C"/>
    <w:rPr>
      <w:vertAlign w:val="superscript"/>
    </w:rPr>
  </w:style>
  <w:style w:type="paragraph" w:styleId="BodyText">
    <w:name w:val="Body Text"/>
    <w:basedOn w:val="Normal"/>
    <w:link w:val="BodyTextChar"/>
    <w:uiPriority w:val="99"/>
    <w:qFormat/>
    <w:rsid w:val="0049225C"/>
    <w:pPr>
      <w:autoSpaceDE w:val="0"/>
      <w:autoSpaceDN w:val="0"/>
      <w:spacing w:line="240" w:lineRule="auto"/>
    </w:pPr>
    <w:rPr>
      <w:szCs w:val="26"/>
      <w:lang w:val="vi"/>
    </w:rPr>
  </w:style>
  <w:style w:type="character" w:customStyle="1" w:styleId="BodyTextChar">
    <w:name w:val="Body Text Char"/>
    <w:basedOn w:val="DefaultParagraphFont"/>
    <w:link w:val="BodyText"/>
    <w:uiPriority w:val="99"/>
    <w:rsid w:val="0049225C"/>
    <w:rPr>
      <w:rFonts w:ascii="Times New Roman" w:eastAsia="Times New Roman" w:hAnsi="Times New Roman" w:cs="Times New Roman"/>
      <w:kern w:val="0"/>
      <w:sz w:val="26"/>
      <w:szCs w:val="26"/>
      <w:lang w:val="vi"/>
    </w:rPr>
  </w:style>
  <w:style w:type="paragraph" w:styleId="Header">
    <w:name w:val="header"/>
    <w:basedOn w:val="Normal"/>
    <w:link w:val="HeaderChar"/>
    <w:uiPriority w:val="99"/>
    <w:unhideWhenUsed/>
    <w:rsid w:val="0064604B"/>
    <w:pPr>
      <w:tabs>
        <w:tab w:val="center" w:pos="4680"/>
        <w:tab w:val="right" w:pos="9360"/>
      </w:tabs>
      <w:spacing w:line="240" w:lineRule="auto"/>
    </w:pPr>
  </w:style>
  <w:style w:type="character" w:customStyle="1" w:styleId="HeaderChar">
    <w:name w:val="Header Char"/>
    <w:basedOn w:val="DefaultParagraphFont"/>
    <w:link w:val="Header"/>
    <w:uiPriority w:val="99"/>
    <w:rsid w:val="0064604B"/>
  </w:style>
  <w:style w:type="paragraph" w:styleId="Footer">
    <w:name w:val="footer"/>
    <w:basedOn w:val="Normal"/>
    <w:link w:val="FooterChar"/>
    <w:uiPriority w:val="99"/>
    <w:unhideWhenUsed/>
    <w:qFormat/>
    <w:rsid w:val="0064604B"/>
    <w:pPr>
      <w:tabs>
        <w:tab w:val="center" w:pos="4680"/>
        <w:tab w:val="right" w:pos="9360"/>
      </w:tabs>
      <w:spacing w:line="240" w:lineRule="auto"/>
    </w:pPr>
  </w:style>
  <w:style w:type="character" w:customStyle="1" w:styleId="FooterChar">
    <w:name w:val="Footer Char"/>
    <w:basedOn w:val="DefaultParagraphFont"/>
    <w:link w:val="Footer"/>
    <w:uiPriority w:val="99"/>
    <w:qFormat/>
    <w:rsid w:val="0064604B"/>
  </w:style>
  <w:style w:type="character" w:styleId="PlaceholderText">
    <w:name w:val="Placeholder Text"/>
    <w:basedOn w:val="DefaultParagraphFont"/>
    <w:uiPriority w:val="99"/>
    <w:semiHidden/>
    <w:rsid w:val="0064604B"/>
    <w:rPr>
      <w:color w:val="808080"/>
    </w:rPr>
  </w:style>
  <w:style w:type="numbering" w:customStyle="1" w:styleId="MultiStyleList">
    <w:name w:val="Multi_Style_List"/>
    <w:uiPriority w:val="99"/>
    <w:rsid w:val="008F5C62"/>
    <w:pPr>
      <w:numPr>
        <w:numId w:val="1"/>
      </w:numPr>
    </w:pPr>
  </w:style>
  <w:style w:type="numbering" w:customStyle="1" w:styleId="Style1">
    <w:name w:val="Style1"/>
    <w:uiPriority w:val="99"/>
    <w:rsid w:val="00217B09"/>
    <w:pPr>
      <w:numPr>
        <w:numId w:val="2"/>
      </w:numPr>
    </w:pPr>
  </w:style>
  <w:style w:type="character" w:customStyle="1" w:styleId="Heading4Char">
    <w:name w:val="Heading 4 Char"/>
    <w:basedOn w:val="DefaultParagraphFont"/>
    <w:link w:val="Heading4"/>
    <w:uiPriority w:val="9"/>
    <w:rsid w:val="0022595F"/>
    <w:rPr>
      <w:rFonts w:ascii="Times New Roman" w:eastAsiaTheme="majorEastAsia" w:hAnsi="Times New Roman" w:cstheme="majorBidi"/>
      <w:iCs/>
      <w:kern w:val="0"/>
      <w:sz w:val="26"/>
      <w:szCs w:val="24"/>
    </w:rPr>
  </w:style>
  <w:style w:type="character" w:customStyle="1" w:styleId="Heading5Char">
    <w:name w:val="Heading 5 Char"/>
    <w:basedOn w:val="DefaultParagraphFont"/>
    <w:link w:val="Heading5"/>
    <w:uiPriority w:val="9"/>
    <w:rsid w:val="00586725"/>
    <w:rPr>
      <w:rFonts w:ascii="Times New Roman" w:eastAsiaTheme="majorEastAsia" w:hAnsi="Times New Roman" w:cstheme="majorBidi"/>
      <w:color w:val="000000" w:themeColor="text1"/>
      <w:kern w:val="0"/>
      <w:sz w:val="26"/>
      <w:szCs w:val="24"/>
    </w:rPr>
  </w:style>
  <w:style w:type="character" w:customStyle="1" w:styleId="Heading6Char">
    <w:name w:val="Heading 6 Char"/>
    <w:basedOn w:val="DefaultParagraphFont"/>
    <w:link w:val="Heading6"/>
    <w:uiPriority w:val="9"/>
    <w:rsid w:val="001C2DBD"/>
    <w:rPr>
      <w:rFonts w:ascii="Times New Roman" w:eastAsiaTheme="majorEastAsia" w:hAnsi="Times New Roman" w:cstheme="majorBidi"/>
      <w:kern w:val="0"/>
      <w:sz w:val="26"/>
      <w:szCs w:val="24"/>
    </w:rPr>
  </w:style>
  <w:style w:type="character" w:customStyle="1" w:styleId="Heading3Char">
    <w:name w:val="Heading 3 Char"/>
    <w:basedOn w:val="DefaultParagraphFont"/>
    <w:link w:val="Heading3"/>
    <w:uiPriority w:val="9"/>
    <w:qFormat/>
    <w:rsid w:val="00A76E2D"/>
    <w:rPr>
      <w:rFonts w:ascii="Times New Roman" w:eastAsia="Times New Roman" w:hAnsi="Times New Roman" w:cs="Times New Roman"/>
      <w:b/>
      <w:bCs/>
      <w:kern w:val="0"/>
      <w:sz w:val="26"/>
      <w:szCs w:val="26"/>
      <w:lang w:val="vi"/>
    </w:rPr>
  </w:style>
  <w:style w:type="table" w:styleId="TableGrid">
    <w:name w:val="Table Grid"/>
    <w:basedOn w:val="TableNormal"/>
    <w:uiPriority w:val="99"/>
    <w:rsid w:val="0012051B"/>
    <w:pPr>
      <w:spacing w:afterLines="0" w:after="0" w:line="240" w:lineRule="auto"/>
    </w:pPr>
    <w:rPr>
      <w:rFonts w:ascii="Times New Roman" w:hAnsi="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A0E0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A0E06"/>
    <w:rPr>
      <w:rFonts w:eastAsiaTheme="minorEastAsia"/>
      <w:color w:val="5A5A5A" w:themeColor="text1" w:themeTint="A5"/>
      <w:spacing w:val="15"/>
      <w:kern w:val="0"/>
    </w:rPr>
  </w:style>
  <w:style w:type="paragraph" w:styleId="Title">
    <w:name w:val="Title"/>
    <w:basedOn w:val="Normal"/>
    <w:next w:val="Normal"/>
    <w:link w:val="TitleChar"/>
    <w:uiPriority w:val="10"/>
    <w:qFormat/>
    <w:rsid w:val="001C2DB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2DBD"/>
    <w:rPr>
      <w:rFonts w:asciiTheme="majorHAnsi" w:eastAsiaTheme="majorEastAsia" w:hAnsiTheme="majorHAnsi" w:cstheme="majorBidi"/>
      <w:spacing w:val="-10"/>
      <w:kern w:val="28"/>
      <w:sz w:val="56"/>
      <w:szCs w:val="56"/>
    </w:rPr>
  </w:style>
  <w:style w:type="paragraph" w:styleId="Caption">
    <w:name w:val="caption"/>
    <w:basedOn w:val="Normal"/>
    <w:next w:val="Normal"/>
    <w:autoRedefine/>
    <w:uiPriority w:val="35"/>
    <w:unhideWhenUsed/>
    <w:qFormat/>
    <w:rsid w:val="00D0263E"/>
    <w:pPr>
      <w:keepNext/>
      <w:spacing w:after="200" w:line="240" w:lineRule="auto"/>
      <w:jc w:val="center"/>
    </w:pPr>
    <w:rPr>
      <w:i/>
      <w:iCs/>
      <w:color w:val="000000" w:themeColor="text1"/>
      <w:sz w:val="24"/>
      <w:szCs w:val="18"/>
    </w:rPr>
  </w:style>
  <w:style w:type="table" w:styleId="LightList-Accent3">
    <w:name w:val="Light List Accent 3"/>
    <w:basedOn w:val="TableNormal"/>
    <w:uiPriority w:val="61"/>
    <w:rsid w:val="00C5508C"/>
    <w:pPr>
      <w:spacing w:afterLines="0" w:after="0" w:line="240" w:lineRule="auto"/>
    </w:pPr>
    <w:rPr>
      <w:rFonts w:eastAsiaTheme="minorEastAsia"/>
      <w:kern w:val="0"/>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Heading1Char">
    <w:name w:val="Heading 1 Char"/>
    <w:basedOn w:val="DefaultParagraphFont"/>
    <w:link w:val="Heading1"/>
    <w:uiPriority w:val="9"/>
    <w:rsid w:val="003A3484"/>
    <w:rPr>
      <w:rFonts w:ascii="Times New Roman" w:eastAsiaTheme="majorEastAsia" w:hAnsi="Times New Roman" w:cstheme="majorBidi"/>
      <w:b/>
      <w:kern w:val="0"/>
      <w:sz w:val="28"/>
      <w:szCs w:val="32"/>
    </w:rPr>
  </w:style>
  <w:style w:type="character" w:customStyle="1" w:styleId="Heading2Char">
    <w:name w:val="Heading 2 Char"/>
    <w:basedOn w:val="DefaultParagraphFont"/>
    <w:link w:val="Heading2"/>
    <w:uiPriority w:val="9"/>
    <w:rsid w:val="00586725"/>
    <w:rPr>
      <w:rFonts w:ascii="Times New Roman" w:eastAsiaTheme="majorEastAsia" w:hAnsi="Times New Roman" w:cstheme="majorBidi"/>
      <w:b/>
      <w:kern w:val="0"/>
      <w:sz w:val="26"/>
      <w:szCs w:val="26"/>
    </w:rPr>
  </w:style>
  <w:style w:type="paragraph" w:styleId="ListParagraph">
    <w:name w:val="List Paragraph"/>
    <w:basedOn w:val="Normal"/>
    <w:uiPriority w:val="34"/>
    <w:qFormat/>
    <w:rsid w:val="001D0B75"/>
    <w:pPr>
      <w:ind w:left="720"/>
      <w:contextualSpacing/>
    </w:pPr>
  </w:style>
  <w:style w:type="character" w:customStyle="1" w:styleId="Heading7Char">
    <w:name w:val="Heading 7 Char"/>
    <w:basedOn w:val="DefaultParagraphFont"/>
    <w:link w:val="Heading7"/>
    <w:uiPriority w:val="9"/>
    <w:rsid w:val="00586725"/>
    <w:rPr>
      <w:rFonts w:ascii="Times New Roman" w:eastAsiaTheme="majorEastAsia" w:hAnsi="Times New Roman" w:cstheme="majorBidi"/>
      <w:iCs/>
      <w:kern w:val="0"/>
      <w:szCs w:val="24"/>
    </w:rPr>
  </w:style>
  <w:style w:type="character" w:customStyle="1" w:styleId="Heading8Char">
    <w:name w:val="Heading 8 Char"/>
    <w:basedOn w:val="DefaultParagraphFont"/>
    <w:link w:val="Heading8"/>
    <w:uiPriority w:val="9"/>
    <w:rsid w:val="00586725"/>
    <w:rPr>
      <w:rFonts w:ascii="Times New Roman" w:eastAsiaTheme="majorEastAsia" w:hAnsi="Times New Roman" w:cstheme="majorBidi"/>
      <w:color w:val="272727" w:themeColor="text1" w:themeTint="D8"/>
      <w:kern w:val="0"/>
      <w:szCs w:val="21"/>
    </w:rPr>
  </w:style>
  <w:style w:type="character" w:customStyle="1" w:styleId="Heading9Char">
    <w:name w:val="Heading 9 Char"/>
    <w:basedOn w:val="DefaultParagraphFont"/>
    <w:link w:val="Heading9"/>
    <w:uiPriority w:val="9"/>
    <w:rsid w:val="00FF3FCE"/>
    <w:rPr>
      <w:rFonts w:ascii="Times New Roman" w:eastAsiaTheme="majorEastAsia" w:hAnsi="Times New Roman" w:cstheme="majorBidi"/>
      <w:iCs/>
      <w:color w:val="272727" w:themeColor="text1" w:themeTint="D8"/>
      <w:kern w:val="0"/>
      <w:szCs w:val="21"/>
    </w:rPr>
  </w:style>
  <w:style w:type="paragraph" w:styleId="TableofFigures">
    <w:name w:val="table of figures"/>
    <w:basedOn w:val="Normal"/>
    <w:next w:val="Normal"/>
    <w:uiPriority w:val="99"/>
    <w:unhideWhenUsed/>
    <w:rsid w:val="00523D85"/>
  </w:style>
  <w:style w:type="character" w:styleId="Hyperlink">
    <w:name w:val="Hyperlink"/>
    <w:basedOn w:val="DefaultParagraphFont"/>
    <w:uiPriority w:val="99"/>
    <w:unhideWhenUsed/>
    <w:rsid w:val="00523D85"/>
    <w:rPr>
      <w:color w:val="0563C1" w:themeColor="hyperlink"/>
      <w:u w:val="single"/>
    </w:rPr>
  </w:style>
  <w:style w:type="paragraph" w:styleId="Quote">
    <w:name w:val="Quote"/>
    <w:basedOn w:val="Normal"/>
    <w:next w:val="Normal"/>
    <w:link w:val="QuoteChar"/>
    <w:uiPriority w:val="29"/>
    <w:qFormat/>
    <w:rsid w:val="000267F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267FE"/>
    <w:rPr>
      <w:rFonts w:ascii="Times New Roman" w:eastAsia="Times New Roman" w:hAnsi="Times New Roman" w:cs="Times New Roman"/>
      <w:i/>
      <w:iCs/>
      <w:color w:val="404040" w:themeColor="text1" w:themeTint="BF"/>
      <w:kern w:val="0"/>
      <w:sz w:val="26"/>
      <w:szCs w:val="24"/>
    </w:rPr>
  </w:style>
  <w:style w:type="paragraph" w:styleId="NoSpacing">
    <w:name w:val="No Spacing"/>
    <w:uiPriority w:val="1"/>
    <w:rsid w:val="006B1A08"/>
    <w:pPr>
      <w:widowControl w:val="0"/>
      <w:spacing w:afterLines="0" w:after="0" w:line="240" w:lineRule="auto"/>
      <w:jc w:val="both"/>
    </w:pPr>
    <w:rPr>
      <w:rFonts w:ascii="Times New Roman" w:eastAsia="Times New Roman" w:hAnsi="Times New Roman" w:cs="Times New Roman"/>
      <w:kern w:val="0"/>
      <w:sz w:val="26"/>
      <w:szCs w:val="24"/>
    </w:rPr>
  </w:style>
  <w:style w:type="table" w:customStyle="1" w:styleId="TableGrid1">
    <w:name w:val="Table Grid1"/>
    <w:basedOn w:val="TableNormal"/>
    <w:next w:val="TableGrid"/>
    <w:uiPriority w:val="99"/>
    <w:rsid w:val="000D42EF"/>
    <w:pPr>
      <w:spacing w:afterLines="0" w:after="0" w:line="240" w:lineRule="auto"/>
    </w:pPr>
    <w:rPr>
      <w:rFonts w:ascii="Times New Roman" w:hAnsi="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61787A"/>
    <w:pPr>
      <w:spacing w:afterLines="0" w:after="0" w:line="240" w:lineRule="auto"/>
    </w:pPr>
    <w:rPr>
      <w:rFonts w:ascii="Times New Roman" w:hAnsi="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next w:val="Normal"/>
    <w:autoRedefine/>
    <w:qFormat/>
    <w:rsid w:val="00DC2060"/>
    <w:pPr>
      <w:pageBreakBefore/>
      <w:widowControl w:val="0"/>
      <w:spacing w:afterLines="0" w:after="0"/>
      <w:contextualSpacing/>
      <w:jc w:val="center"/>
      <w:outlineLvl w:val="0"/>
    </w:pPr>
    <w:rPr>
      <w:rFonts w:ascii="Times New Roman" w:eastAsiaTheme="majorEastAsia" w:hAnsi="Times New Roman" w:cstheme="majorBidi"/>
      <w:b/>
      <w:bCs/>
      <w:kern w:val="0"/>
      <w:sz w:val="28"/>
      <w:szCs w:val="28"/>
    </w:rPr>
  </w:style>
  <w:style w:type="character" w:styleId="UnresolvedMention">
    <w:name w:val="Unresolved Mention"/>
    <w:basedOn w:val="DefaultParagraphFont"/>
    <w:uiPriority w:val="99"/>
    <w:semiHidden/>
    <w:unhideWhenUsed/>
    <w:rsid w:val="00016E02"/>
    <w:rPr>
      <w:color w:val="605E5C"/>
      <w:shd w:val="clear" w:color="auto" w:fill="E1DFDD"/>
    </w:rPr>
  </w:style>
  <w:style w:type="paragraph" w:styleId="TOCHeading">
    <w:name w:val="TOC Heading"/>
    <w:basedOn w:val="Heading1"/>
    <w:next w:val="Normal"/>
    <w:uiPriority w:val="39"/>
    <w:unhideWhenUsed/>
    <w:qFormat/>
    <w:rsid w:val="000E22E2"/>
    <w:pPr>
      <w:keepNext/>
      <w:keepLines/>
      <w:pageBreakBefore w:val="0"/>
      <w:widowControl/>
      <w:numPr>
        <w:numId w:val="0"/>
      </w:numPr>
      <w:spacing w:before="240" w:line="259" w:lineRule="auto"/>
      <w:contextualSpacing w:val="0"/>
      <w:jc w:val="left"/>
      <w:outlineLvl w:val="9"/>
    </w:pPr>
    <w:rPr>
      <w:rFonts w:asciiTheme="majorHAnsi" w:hAnsiTheme="majorHAnsi"/>
      <w:b w:val="0"/>
      <w:color w:val="2F5496" w:themeColor="accent1" w:themeShade="BF"/>
      <w:sz w:val="32"/>
      <w14:ligatures w14:val="none"/>
    </w:rPr>
  </w:style>
  <w:style w:type="paragraph" w:styleId="TOC1">
    <w:name w:val="toc 1"/>
    <w:basedOn w:val="Normal"/>
    <w:next w:val="Normal"/>
    <w:autoRedefine/>
    <w:uiPriority w:val="39"/>
    <w:unhideWhenUsed/>
    <w:rsid w:val="000E22E2"/>
    <w:pPr>
      <w:spacing w:after="100"/>
    </w:pPr>
  </w:style>
  <w:style w:type="paragraph" w:styleId="TOC2">
    <w:name w:val="toc 2"/>
    <w:basedOn w:val="Normal"/>
    <w:next w:val="Normal"/>
    <w:autoRedefine/>
    <w:uiPriority w:val="39"/>
    <w:unhideWhenUsed/>
    <w:rsid w:val="000E22E2"/>
    <w:pPr>
      <w:spacing w:after="100"/>
      <w:ind w:left="260"/>
    </w:pPr>
  </w:style>
  <w:style w:type="paragraph" w:styleId="TOC3">
    <w:name w:val="toc 3"/>
    <w:basedOn w:val="Normal"/>
    <w:next w:val="Normal"/>
    <w:autoRedefine/>
    <w:uiPriority w:val="39"/>
    <w:unhideWhenUsed/>
    <w:rsid w:val="000E22E2"/>
    <w:pPr>
      <w:spacing w:after="100"/>
      <w:ind w:left="520"/>
    </w:pPr>
  </w:style>
  <w:style w:type="paragraph" w:styleId="NormalWeb">
    <w:name w:val="Normal (Web)"/>
    <w:basedOn w:val="Normal"/>
    <w:uiPriority w:val="99"/>
    <w:semiHidden/>
    <w:unhideWhenUsed/>
    <w:rsid w:val="00562BAE"/>
    <w:pPr>
      <w:widowControl/>
      <w:spacing w:before="100" w:beforeAutospacing="1" w:after="100" w:afterAutospacing="1" w:line="240" w:lineRule="auto"/>
      <w:jc w:val="left"/>
    </w:pPr>
    <w:rPr>
      <w:sz w:val="24"/>
      <w:lang w:val="vi-VN" w:eastAsia="vi-VN"/>
      <w14:ligatures w14:val="none"/>
    </w:rPr>
  </w:style>
  <w:style w:type="table" w:styleId="TableGridLight">
    <w:name w:val="Grid Table Light"/>
    <w:basedOn w:val="TableNormal"/>
    <w:uiPriority w:val="40"/>
    <w:rsid w:val="00A352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65209">
      <w:bodyDiv w:val="1"/>
      <w:marLeft w:val="0"/>
      <w:marRight w:val="0"/>
      <w:marTop w:val="0"/>
      <w:marBottom w:val="0"/>
      <w:divBdr>
        <w:top w:val="none" w:sz="0" w:space="0" w:color="auto"/>
        <w:left w:val="none" w:sz="0" w:space="0" w:color="auto"/>
        <w:bottom w:val="none" w:sz="0" w:space="0" w:color="auto"/>
        <w:right w:val="none" w:sz="0" w:space="0" w:color="auto"/>
      </w:divBdr>
    </w:div>
    <w:div w:id="34620436">
      <w:bodyDiv w:val="1"/>
      <w:marLeft w:val="0"/>
      <w:marRight w:val="0"/>
      <w:marTop w:val="0"/>
      <w:marBottom w:val="0"/>
      <w:divBdr>
        <w:top w:val="none" w:sz="0" w:space="0" w:color="auto"/>
        <w:left w:val="none" w:sz="0" w:space="0" w:color="auto"/>
        <w:bottom w:val="none" w:sz="0" w:space="0" w:color="auto"/>
        <w:right w:val="none" w:sz="0" w:space="0" w:color="auto"/>
      </w:divBdr>
      <w:divsChild>
        <w:div w:id="1718164671">
          <w:marLeft w:val="0"/>
          <w:marRight w:val="0"/>
          <w:marTop w:val="0"/>
          <w:marBottom w:val="0"/>
          <w:divBdr>
            <w:top w:val="none" w:sz="0" w:space="0" w:color="auto"/>
            <w:left w:val="none" w:sz="0" w:space="0" w:color="auto"/>
            <w:bottom w:val="none" w:sz="0" w:space="0" w:color="auto"/>
            <w:right w:val="none" w:sz="0" w:space="0" w:color="auto"/>
          </w:divBdr>
          <w:divsChild>
            <w:div w:id="871264593">
              <w:marLeft w:val="0"/>
              <w:marRight w:val="0"/>
              <w:marTop w:val="0"/>
              <w:marBottom w:val="0"/>
              <w:divBdr>
                <w:top w:val="none" w:sz="0" w:space="0" w:color="auto"/>
                <w:left w:val="none" w:sz="0" w:space="0" w:color="auto"/>
                <w:bottom w:val="none" w:sz="0" w:space="0" w:color="auto"/>
                <w:right w:val="none" w:sz="0" w:space="0" w:color="auto"/>
              </w:divBdr>
            </w:div>
          </w:divsChild>
        </w:div>
        <w:div w:id="263928805">
          <w:marLeft w:val="0"/>
          <w:marRight w:val="0"/>
          <w:marTop w:val="0"/>
          <w:marBottom w:val="0"/>
          <w:divBdr>
            <w:top w:val="none" w:sz="0" w:space="0" w:color="auto"/>
            <w:left w:val="none" w:sz="0" w:space="0" w:color="auto"/>
            <w:bottom w:val="none" w:sz="0" w:space="0" w:color="auto"/>
            <w:right w:val="none" w:sz="0" w:space="0" w:color="auto"/>
          </w:divBdr>
          <w:divsChild>
            <w:div w:id="1638877476">
              <w:marLeft w:val="0"/>
              <w:marRight w:val="0"/>
              <w:marTop w:val="0"/>
              <w:marBottom w:val="0"/>
              <w:divBdr>
                <w:top w:val="none" w:sz="0" w:space="0" w:color="auto"/>
                <w:left w:val="none" w:sz="0" w:space="0" w:color="auto"/>
                <w:bottom w:val="none" w:sz="0" w:space="0" w:color="auto"/>
                <w:right w:val="none" w:sz="0" w:space="0" w:color="auto"/>
              </w:divBdr>
            </w:div>
          </w:divsChild>
        </w:div>
        <w:div w:id="907496068">
          <w:marLeft w:val="0"/>
          <w:marRight w:val="0"/>
          <w:marTop w:val="0"/>
          <w:marBottom w:val="0"/>
          <w:divBdr>
            <w:top w:val="none" w:sz="0" w:space="0" w:color="auto"/>
            <w:left w:val="none" w:sz="0" w:space="0" w:color="auto"/>
            <w:bottom w:val="none" w:sz="0" w:space="0" w:color="auto"/>
            <w:right w:val="none" w:sz="0" w:space="0" w:color="auto"/>
          </w:divBdr>
          <w:divsChild>
            <w:div w:id="142842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659">
      <w:bodyDiv w:val="1"/>
      <w:marLeft w:val="0"/>
      <w:marRight w:val="0"/>
      <w:marTop w:val="0"/>
      <w:marBottom w:val="0"/>
      <w:divBdr>
        <w:top w:val="none" w:sz="0" w:space="0" w:color="auto"/>
        <w:left w:val="none" w:sz="0" w:space="0" w:color="auto"/>
        <w:bottom w:val="none" w:sz="0" w:space="0" w:color="auto"/>
        <w:right w:val="none" w:sz="0" w:space="0" w:color="auto"/>
      </w:divBdr>
      <w:divsChild>
        <w:div w:id="1117409030">
          <w:marLeft w:val="0"/>
          <w:marRight w:val="0"/>
          <w:marTop w:val="0"/>
          <w:marBottom w:val="0"/>
          <w:divBdr>
            <w:top w:val="none" w:sz="0" w:space="0" w:color="auto"/>
            <w:left w:val="none" w:sz="0" w:space="0" w:color="auto"/>
            <w:bottom w:val="none" w:sz="0" w:space="0" w:color="auto"/>
            <w:right w:val="none" w:sz="0" w:space="0" w:color="auto"/>
          </w:divBdr>
          <w:divsChild>
            <w:div w:id="105246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39879">
      <w:bodyDiv w:val="1"/>
      <w:marLeft w:val="0"/>
      <w:marRight w:val="0"/>
      <w:marTop w:val="0"/>
      <w:marBottom w:val="0"/>
      <w:divBdr>
        <w:top w:val="none" w:sz="0" w:space="0" w:color="auto"/>
        <w:left w:val="none" w:sz="0" w:space="0" w:color="auto"/>
        <w:bottom w:val="none" w:sz="0" w:space="0" w:color="auto"/>
        <w:right w:val="none" w:sz="0" w:space="0" w:color="auto"/>
      </w:divBdr>
    </w:div>
    <w:div w:id="495271176">
      <w:bodyDiv w:val="1"/>
      <w:marLeft w:val="0"/>
      <w:marRight w:val="0"/>
      <w:marTop w:val="0"/>
      <w:marBottom w:val="0"/>
      <w:divBdr>
        <w:top w:val="none" w:sz="0" w:space="0" w:color="auto"/>
        <w:left w:val="none" w:sz="0" w:space="0" w:color="auto"/>
        <w:bottom w:val="none" w:sz="0" w:space="0" w:color="auto"/>
        <w:right w:val="none" w:sz="0" w:space="0" w:color="auto"/>
      </w:divBdr>
    </w:div>
    <w:div w:id="593249759">
      <w:bodyDiv w:val="1"/>
      <w:marLeft w:val="0"/>
      <w:marRight w:val="0"/>
      <w:marTop w:val="0"/>
      <w:marBottom w:val="0"/>
      <w:divBdr>
        <w:top w:val="none" w:sz="0" w:space="0" w:color="auto"/>
        <w:left w:val="none" w:sz="0" w:space="0" w:color="auto"/>
        <w:bottom w:val="none" w:sz="0" w:space="0" w:color="auto"/>
        <w:right w:val="none" w:sz="0" w:space="0" w:color="auto"/>
      </w:divBdr>
      <w:divsChild>
        <w:div w:id="557522632">
          <w:marLeft w:val="0"/>
          <w:marRight w:val="0"/>
          <w:marTop w:val="0"/>
          <w:marBottom w:val="0"/>
          <w:divBdr>
            <w:top w:val="none" w:sz="0" w:space="0" w:color="auto"/>
            <w:left w:val="none" w:sz="0" w:space="0" w:color="auto"/>
            <w:bottom w:val="none" w:sz="0" w:space="0" w:color="auto"/>
            <w:right w:val="none" w:sz="0" w:space="0" w:color="auto"/>
          </w:divBdr>
          <w:divsChild>
            <w:div w:id="480148826">
              <w:marLeft w:val="0"/>
              <w:marRight w:val="0"/>
              <w:marTop w:val="0"/>
              <w:marBottom w:val="0"/>
              <w:divBdr>
                <w:top w:val="none" w:sz="0" w:space="0" w:color="auto"/>
                <w:left w:val="none" w:sz="0" w:space="0" w:color="auto"/>
                <w:bottom w:val="none" w:sz="0" w:space="0" w:color="auto"/>
                <w:right w:val="none" w:sz="0" w:space="0" w:color="auto"/>
              </w:divBdr>
            </w:div>
          </w:divsChild>
        </w:div>
        <w:div w:id="1764960608">
          <w:marLeft w:val="0"/>
          <w:marRight w:val="0"/>
          <w:marTop w:val="0"/>
          <w:marBottom w:val="0"/>
          <w:divBdr>
            <w:top w:val="none" w:sz="0" w:space="0" w:color="auto"/>
            <w:left w:val="none" w:sz="0" w:space="0" w:color="auto"/>
            <w:bottom w:val="none" w:sz="0" w:space="0" w:color="auto"/>
            <w:right w:val="none" w:sz="0" w:space="0" w:color="auto"/>
          </w:divBdr>
          <w:divsChild>
            <w:div w:id="1950551237">
              <w:marLeft w:val="0"/>
              <w:marRight w:val="0"/>
              <w:marTop w:val="0"/>
              <w:marBottom w:val="0"/>
              <w:divBdr>
                <w:top w:val="none" w:sz="0" w:space="0" w:color="auto"/>
                <w:left w:val="none" w:sz="0" w:space="0" w:color="auto"/>
                <w:bottom w:val="none" w:sz="0" w:space="0" w:color="auto"/>
                <w:right w:val="none" w:sz="0" w:space="0" w:color="auto"/>
              </w:divBdr>
            </w:div>
          </w:divsChild>
        </w:div>
        <w:div w:id="868685750">
          <w:marLeft w:val="0"/>
          <w:marRight w:val="0"/>
          <w:marTop w:val="0"/>
          <w:marBottom w:val="0"/>
          <w:divBdr>
            <w:top w:val="none" w:sz="0" w:space="0" w:color="auto"/>
            <w:left w:val="none" w:sz="0" w:space="0" w:color="auto"/>
            <w:bottom w:val="none" w:sz="0" w:space="0" w:color="auto"/>
            <w:right w:val="none" w:sz="0" w:space="0" w:color="auto"/>
          </w:divBdr>
          <w:divsChild>
            <w:div w:id="1621262263">
              <w:marLeft w:val="0"/>
              <w:marRight w:val="0"/>
              <w:marTop w:val="0"/>
              <w:marBottom w:val="0"/>
              <w:divBdr>
                <w:top w:val="none" w:sz="0" w:space="0" w:color="auto"/>
                <w:left w:val="none" w:sz="0" w:space="0" w:color="auto"/>
                <w:bottom w:val="none" w:sz="0" w:space="0" w:color="auto"/>
                <w:right w:val="none" w:sz="0" w:space="0" w:color="auto"/>
              </w:divBdr>
            </w:div>
          </w:divsChild>
        </w:div>
        <w:div w:id="2146655694">
          <w:marLeft w:val="0"/>
          <w:marRight w:val="0"/>
          <w:marTop w:val="0"/>
          <w:marBottom w:val="0"/>
          <w:divBdr>
            <w:top w:val="none" w:sz="0" w:space="0" w:color="auto"/>
            <w:left w:val="none" w:sz="0" w:space="0" w:color="auto"/>
            <w:bottom w:val="none" w:sz="0" w:space="0" w:color="auto"/>
            <w:right w:val="none" w:sz="0" w:space="0" w:color="auto"/>
          </w:divBdr>
          <w:divsChild>
            <w:div w:id="7462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66788">
      <w:bodyDiv w:val="1"/>
      <w:marLeft w:val="0"/>
      <w:marRight w:val="0"/>
      <w:marTop w:val="0"/>
      <w:marBottom w:val="0"/>
      <w:divBdr>
        <w:top w:val="none" w:sz="0" w:space="0" w:color="auto"/>
        <w:left w:val="none" w:sz="0" w:space="0" w:color="auto"/>
        <w:bottom w:val="none" w:sz="0" w:space="0" w:color="auto"/>
        <w:right w:val="none" w:sz="0" w:space="0" w:color="auto"/>
      </w:divBdr>
    </w:div>
    <w:div w:id="610942193">
      <w:bodyDiv w:val="1"/>
      <w:marLeft w:val="0"/>
      <w:marRight w:val="0"/>
      <w:marTop w:val="0"/>
      <w:marBottom w:val="0"/>
      <w:divBdr>
        <w:top w:val="none" w:sz="0" w:space="0" w:color="auto"/>
        <w:left w:val="none" w:sz="0" w:space="0" w:color="auto"/>
        <w:bottom w:val="none" w:sz="0" w:space="0" w:color="auto"/>
        <w:right w:val="none" w:sz="0" w:space="0" w:color="auto"/>
      </w:divBdr>
      <w:divsChild>
        <w:div w:id="791287533">
          <w:marLeft w:val="0"/>
          <w:marRight w:val="0"/>
          <w:marTop w:val="0"/>
          <w:marBottom w:val="0"/>
          <w:divBdr>
            <w:top w:val="none" w:sz="0" w:space="0" w:color="auto"/>
            <w:left w:val="none" w:sz="0" w:space="0" w:color="auto"/>
            <w:bottom w:val="none" w:sz="0" w:space="0" w:color="auto"/>
            <w:right w:val="none" w:sz="0" w:space="0" w:color="auto"/>
          </w:divBdr>
          <w:divsChild>
            <w:div w:id="533232460">
              <w:marLeft w:val="0"/>
              <w:marRight w:val="0"/>
              <w:marTop w:val="0"/>
              <w:marBottom w:val="0"/>
              <w:divBdr>
                <w:top w:val="none" w:sz="0" w:space="0" w:color="auto"/>
                <w:left w:val="none" w:sz="0" w:space="0" w:color="auto"/>
                <w:bottom w:val="none" w:sz="0" w:space="0" w:color="auto"/>
                <w:right w:val="none" w:sz="0" w:space="0" w:color="auto"/>
              </w:divBdr>
            </w:div>
          </w:divsChild>
        </w:div>
        <w:div w:id="1741753731">
          <w:marLeft w:val="0"/>
          <w:marRight w:val="0"/>
          <w:marTop w:val="0"/>
          <w:marBottom w:val="0"/>
          <w:divBdr>
            <w:top w:val="none" w:sz="0" w:space="0" w:color="auto"/>
            <w:left w:val="none" w:sz="0" w:space="0" w:color="auto"/>
            <w:bottom w:val="none" w:sz="0" w:space="0" w:color="auto"/>
            <w:right w:val="none" w:sz="0" w:space="0" w:color="auto"/>
          </w:divBdr>
          <w:divsChild>
            <w:div w:id="1817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3985">
      <w:bodyDiv w:val="1"/>
      <w:marLeft w:val="0"/>
      <w:marRight w:val="0"/>
      <w:marTop w:val="0"/>
      <w:marBottom w:val="0"/>
      <w:divBdr>
        <w:top w:val="none" w:sz="0" w:space="0" w:color="auto"/>
        <w:left w:val="none" w:sz="0" w:space="0" w:color="auto"/>
        <w:bottom w:val="none" w:sz="0" w:space="0" w:color="auto"/>
        <w:right w:val="none" w:sz="0" w:space="0" w:color="auto"/>
      </w:divBdr>
    </w:div>
    <w:div w:id="676663361">
      <w:bodyDiv w:val="1"/>
      <w:marLeft w:val="0"/>
      <w:marRight w:val="0"/>
      <w:marTop w:val="0"/>
      <w:marBottom w:val="0"/>
      <w:divBdr>
        <w:top w:val="none" w:sz="0" w:space="0" w:color="auto"/>
        <w:left w:val="none" w:sz="0" w:space="0" w:color="auto"/>
        <w:bottom w:val="none" w:sz="0" w:space="0" w:color="auto"/>
        <w:right w:val="none" w:sz="0" w:space="0" w:color="auto"/>
      </w:divBdr>
      <w:divsChild>
        <w:div w:id="1369793474">
          <w:marLeft w:val="0"/>
          <w:marRight w:val="0"/>
          <w:marTop w:val="0"/>
          <w:marBottom w:val="0"/>
          <w:divBdr>
            <w:top w:val="none" w:sz="0" w:space="0" w:color="auto"/>
            <w:left w:val="none" w:sz="0" w:space="0" w:color="auto"/>
            <w:bottom w:val="none" w:sz="0" w:space="0" w:color="auto"/>
            <w:right w:val="none" w:sz="0" w:space="0" w:color="auto"/>
          </w:divBdr>
          <w:divsChild>
            <w:div w:id="447554948">
              <w:marLeft w:val="0"/>
              <w:marRight w:val="0"/>
              <w:marTop w:val="0"/>
              <w:marBottom w:val="0"/>
              <w:divBdr>
                <w:top w:val="none" w:sz="0" w:space="0" w:color="auto"/>
                <w:left w:val="none" w:sz="0" w:space="0" w:color="auto"/>
                <w:bottom w:val="none" w:sz="0" w:space="0" w:color="auto"/>
                <w:right w:val="none" w:sz="0" w:space="0" w:color="auto"/>
              </w:divBdr>
            </w:div>
          </w:divsChild>
        </w:div>
        <w:div w:id="70740221">
          <w:marLeft w:val="0"/>
          <w:marRight w:val="0"/>
          <w:marTop w:val="0"/>
          <w:marBottom w:val="0"/>
          <w:divBdr>
            <w:top w:val="none" w:sz="0" w:space="0" w:color="auto"/>
            <w:left w:val="none" w:sz="0" w:space="0" w:color="auto"/>
            <w:bottom w:val="none" w:sz="0" w:space="0" w:color="auto"/>
            <w:right w:val="none" w:sz="0" w:space="0" w:color="auto"/>
          </w:divBdr>
          <w:divsChild>
            <w:div w:id="834762310">
              <w:marLeft w:val="0"/>
              <w:marRight w:val="0"/>
              <w:marTop w:val="0"/>
              <w:marBottom w:val="0"/>
              <w:divBdr>
                <w:top w:val="none" w:sz="0" w:space="0" w:color="auto"/>
                <w:left w:val="none" w:sz="0" w:space="0" w:color="auto"/>
                <w:bottom w:val="none" w:sz="0" w:space="0" w:color="auto"/>
                <w:right w:val="none" w:sz="0" w:space="0" w:color="auto"/>
              </w:divBdr>
            </w:div>
          </w:divsChild>
        </w:div>
        <w:div w:id="985553312">
          <w:marLeft w:val="0"/>
          <w:marRight w:val="0"/>
          <w:marTop w:val="0"/>
          <w:marBottom w:val="0"/>
          <w:divBdr>
            <w:top w:val="none" w:sz="0" w:space="0" w:color="auto"/>
            <w:left w:val="none" w:sz="0" w:space="0" w:color="auto"/>
            <w:bottom w:val="none" w:sz="0" w:space="0" w:color="auto"/>
            <w:right w:val="none" w:sz="0" w:space="0" w:color="auto"/>
          </w:divBdr>
          <w:divsChild>
            <w:div w:id="1294872227">
              <w:marLeft w:val="0"/>
              <w:marRight w:val="0"/>
              <w:marTop w:val="0"/>
              <w:marBottom w:val="0"/>
              <w:divBdr>
                <w:top w:val="none" w:sz="0" w:space="0" w:color="auto"/>
                <w:left w:val="none" w:sz="0" w:space="0" w:color="auto"/>
                <w:bottom w:val="none" w:sz="0" w:space="0" w:color="auto"/>
                <w:right w:val="none" w:sz="0" w:space="0" w:color="auto"/>
              </w:divBdr>
            </w:div>
          </w:divsChild>
        </w:div>
        <w:div w:id="592931426">
          <w:marLeft w:val="0"/>
          <w:marRight w:val="0"/>
          <w:marTop w:val="0"/>
          <w:marBottom w:val="0"/>
          <w:divBdr>
            <w:top w:val="none" w:sz="0" w:space="0" w:color="auto"/>
            <w:left w:val="none" w:sz="0" w:space="0" w:color="auto"/>
            <w:bottom w:val="none" w:sz="0" w:space="0" w:color="auto"/>
            <w:right w:val="none" w:sz="0" w:space="0" w:color="auto"/>
          </w:divBdr>
          <w:divsChild>
            <w:div w:id="1952664672">
              <w:marLeft w:val="0"/>
              <w:marRight w:val="0"/>
              <w:marTop w:val="0"/>
              <w:marBottom w:val="0"/>
              <w:divBdr>
                <w:top w:val="none" w:sz="0" w:space="0" w:color="auto"/>
                <w:left w:val="none" w:sz="0" w:space="0" w:color="auto"/>
                <w:bottom w:val="none" w:sz="0" w:space="0" w:color="auto"/>
                <w:right w:val="none" w:sz="0" w:space="0" w:color="auto"/>
              </w:divBdr>
            </w:div>
          </w:divsChild>
        </w:div>
        <w:div w:id="1449010050">
          <w:marLeft w:val="0"/>
          <w:marRight w:val="0"/>
          <w:marTop w:val="0"/>
          <w:marBottom w:val="0"/>
          <w:divBdr>
            <w:top w:val="none" w:sz="0" w:space="0" w:color="auto"/>
            <w:left w:val="none" w:sz="0" w:space="0" w:color="auto"/>
            <w:bottom w:val="none" w:sz="0" w:space="0" w:color="auto"/>
            <w:right w:val="none" w:sz="0" w:space="0" w:color="auto"/>
          </w:divBdr>
          <w:divsChild>
            <w:div w:id="1801801886">
              <w:marLeft w:val="0"/>
              <w:marRight w:val="0"/>
              <w:marTop w:val="0"/>
              <w:marBottom w:val="0"/>
              <w:divBdr>
                <w:top w:val="none" w:sz="0" w:space="0" w:color="auto"/>
                <w:left w:val="none" w:sz="0" w:space="0" w:color="auto"/>
                <w:bottom w:val="none" w:sz="0" w:space="0" w:color="auto"/>
                <w:right w:val="none" w:sz="0" w:space="0" w:color="auto"/>
              </w:divBdr>
            </w:div>
          </w:divsChild>
        </w:div>
        <w:div w:id="228853314">
          <w:marLeft w:val="0"/>
          <w:marRight w:val="0"/>
          <w:marTop w:val="0"/>
          <w:marBottom w:val="0"/>
          <w:divBdr>
            <w:top w:val="none" w:sz="0" w:space="0" w:color="auto"/>
            <w:left w:val="none" w:sz="0" w:space="0" w:color="auto"/>
            <w:bottom w:val="none" w:sz="0" w:space="0" w:color="auto"/>
            <w:right w:val="none" w:sz="0" w:space="0" w:color="auto"/>
          </w:divBdr>
          <w:divsChild>
            <w:div w:id="1434784556">
              <w:marLeft w:val="0"/>
              <w:marRight w:val="0"/>
              <w:marTop w:val="0"/>
              <w:marBottom w:val="0"/>
              <w:divBdr>
                <w:top w:val="none" w:sz="0" w:space="0" w:color="auto"/>
                <w:left w:val="none" w:sz="0" w:space="0" w:color="auto"/>
                <w:bottom w:val="none" w:sz="0" w:space="0" w:color="auto"/>
                <w:right w:val="none" w:sz="0" w:space="0" w:color="auto"/>
              </w:divBdr>
            </w:div>
          </w:divsChild>
        </w:div>
        <w:div w:id="1974214094">
          <w:marLeft w:val="0"/>
          <w:marRight w:val="0"/>
          <w:marTop w:val="0"/>
          <w:marBottom w:val="0"/>
          <w:divBdr>
            <w:top w:val="none" w:sz="0" w:space="0" w:color="auto"/>
            <w:left w:val="none" w:sz="0" w:space="0" w:color="auto"/>
            <w:bottom w:val="none" w:sz="0" w:space="0" w:color="auto"/>
            <w:right w:val="none" w:sz="0" w:space="0" w:color="auto"/>
          </w:divBdr>
          <w:divsChild>
            <w:div w:id="316569725">
              <w:marLeft w:val="0"/>
              <w:marRight w:val="0"/>
              <w:marTop w:val="0"/>
              <w:marBottom w:val="0"/>
              <w:divBdr>
                <w:top w:val="none" w:sz="0" w:space="0" w:color="auto"/>
                <w:left w:val="none" w:sz="0" w:space="0" w:color="auto"/>
                <w:bottom w:val="none" w:sz="0" w:space="0" w:color="auto"/>
                <w:right w:val="none" w:sz="0" w:space="0" w:color="auto"/>
              </w:divBdr>
            </w:div>
          </w:divsChild>
        </w:div>
        <w:div w:id="852381533">
          <w:marLeft w:val="0"/>
          <w:marRight w:val="0"/>
          <w:marTop w:val="0"/>
          <w:marBottom w:val="0"/>
          <w:divBdr>
            <w:top w:val="none" w:sz="0" w:space="0" w:color="auto"/>
            <w:left w:val="none" w:sz="0" w:space="0" w:color="auto"/>
            <w:bottom w:val="none" w:sz="0" w:space="0" w:color="auto"/>
            <w:right w:val="none" w:sz="0" w:space="0" w:color="auto"/>
          </w:divBdr>
          <w:divsChild>
            <w:div w:id="20409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26407">
      <w:bodyDiv w:val="1"/>
      <w:marLeft w:val="0"/>
      <w:marRight w:val="0"/>
      <w:marTop w:val="0"/>
      <w:marBottom w:val="0"/>
      <w:divBdr>
        <w:top w:val="none" w:sz="0" w:space="0" w:color="auto"/>
        <w:left w:val="none" w:sz="0" w:space="0" w:color="auto"/>
        <w:bottom w:val="none" w:sz="0" w:space="0" w:color="auto"/>
        <w:right w:val="none" w:sz="0" w:space="0" w:color="auto"/>
      </w:divBdr>
    </w:div>
    <w:div w:id="858087245">
      <w:bodyDiv w:val="1"/>
      <w:marLeft w:val="0"/>
      <w:marRight w:val="0"/>
      <w:marTop w:val="0"/>
      <w:marBottom w:val="0"/>
      <w:divBdr>
        <w:top w:val="none" w:sz="0" w:space="0" w:color="auto"/>
        <w:left w:val="none" w:sz="0" w:space="0" w:color="auto"/>
        <w:bottom w:val="none" w:sz="0" w:space="0" w:color="auto"/>
        <w:right w:val="none" w:sz="0" w:space="0" w:color="auto"/>
      </w:divBdr>
    </w:div>
    <w:div w:id="1021082703">
      <w:bodyDiv w:val="1"/>
      <w:marLeft w:val="0"/>
      <w:marRight w:val="0"/>
      <w:marTop w:val="0"/>
      <w:marBottom w:val="0"/>
      <w:divBdr>
        <w:top w:val="none" w:sz="0" w:space="0" w:color="auto"/>
        <w:left w:val="none" w:sz="0" w:space="0" w:color="auto"/>
        <w:bottom w:val="none" w:sz="0" w:space="0" w:color="auto"/>
        <w:right w:val="none" w:sz="0" w:space="0" w:color="auto"/>
      </w:divBdr>
    </w:div>
    <w:div w:id="1156530364">
      <w:bodyDiv w:val="1"/>
      <w:marLeft w:val="0"/>
      <w:marRight w:val="0"/>
      <w:marTop w:val="0"/>
      <w:marBottom w:val="0"/>
      <w:divBdr>
        <w:top w:val="none" w:sz="0" w:space="0" w:color="auto"/>
        <w:left w:val="none" w:sz="0" w:space="0" w:color="auto"/>
        <w:bottom w:val="none" w:sz="0" w:space="0" w:color="auto"/>
        <w:right w:val="none" w:sz="0" w:space="0" w:color="auto"/>
      </w:divBdr>
    </w:div>
    <w:div w:id="1181966899">
      <w:bodyDiv w:val="1"/>
      <w:marLeft w:val="0"/>
      <w:marRight w:val="0"/>
      <w:marTop w:val="0"/>
      <w:marBottom w:val="0"/>
      <w:divBdr>
        <w:top w:val="none" w:sz="0" w:space="0" w:color="auto"/>
        <w:left w:val="none" w:sz="0" w:space="0" w:color="auto"/>
        <w:bottom w:val="none" w:sz="0" w:space="0" w:color="auto"/>
        <w:right w:val="none" w:sz="0" w:space="0" w:color="auto"/>
      </w:divBdr>
    </w:div>
    <w:div w:id="1224488097">
      <w:bodyDiv w:val="1"/>
      <w:marLeft w:val="0"/>
      <w:marRight w:val="0"/>
      <w:marTop w:val="0"/>
      <w:marBottom w:val="0"/>
      <w:divBdr>
        <w:top w:val="none" w:sz="0" w:space="0" w:color="auto"/>
        <w:left w:val="none" w:sz="0" w:space="0" w:color="auto"/>
        <w:bottom w:val="none" w:sz="0" w:space="0" w:color="auto"/>
        <w:right w:val="none" w:sz="0" w:space="0" w:color="auto"/>
      </w:divBdr>
    </w:div>
    <w:div w:id="1448158967">
      <w:bodyDiv w:val="1"/>
      <w:marLeft w:val="0"/>
      <w:marRight w:val="0"/>
      <w:marTop w:val="0"/>
      <w:marBottom w:val="0"/>
      <w:divBdr>
        <w:top w:val="none" w:sz="0" w:space="0" w:color="auto"/>
        <w:left w:val="none" w:sz="0" w:space="0" w:color="auto"/>
        <w:bottom w:val="none" w:sz="0" w:space="0" w:color="auto"/>
        <w:right w:val="none" w:sz="0" w:space="0" w:color="auto"/>
      </w:divBdr>
      <w:divsChild>
        <w:div w:id="1382438449">
          <w:marLeft w:val="0"/>
          <w:marRight w:val="0"/>
          <w:marTop w:val="0"/>
          <w:marBottom w:val="0"/>
          <w:divBdr>
            <w:top w:val="none" w:sz="0" w:space="0" w:color="auto"/>
            <w:left w:val="none" w:sz="0" w:space="0" w:color="auto"/>
            <w:bottom w:val="none" w:sz="0" w:space="0" w:color="auto"/>
            <w:right w:val="none" w:sz="0" w:space="0" w:color="auto"/>
          </w:divBdr>
          <w:divsChild>
            <w:div w:id="184684023">
              <w:marLeft w:val="0"/>
              <w:marRight w:val="0"/>
              <w:marTop w:val="0"/>
              <w:marBottom w:val="0"/>
              <w:divBdr>
                <w:top w:val="none" w:sz="0" w:space="0" w:color="auto"/>
                <w:left w:val="none" w:sz="0" w:space="0" w:color="auto"/>
                <w:bottom w:val="none" w:sz="0" w:space="0" w:color="auto"/>
                <w:right w:val="none" w:sz="0" w:space="0" w:color="auto"/>
              </w:divBdr>
            </w:div>
          </w:divsChild>
        </w:div>
        <w:div w:id="1499996600">
          <w:marLeft w:val="0"/>
          <w:marRight w:val="0"/>
          <w:marTop w:val="0"/>
          <w:marBottom w:val="0"/>
          <w:divBdr>
            <w:top w:val="none" w:sz="0" w:space="0" w:color="auto"/>
            <w:left w:val="none" w:sz="0" w:space="0" w:color="auto"/>
            <w:bottom w:val="none" w:sz="0" w:space="0" w:color="auto"/>
            <w:right w:val="none" w:sz="0" w:space="0" w:color="auto"/>
          </w:divBdr>
          <w:divsChild>
            <w:div w:id="646401005">
              <w:marLeft w:val="0"/>
              <w:marRight w:val="0"/>
              <w:marTop w:val="0"/>
              <w:marBottom w:val="0"/>
              <w:divBdr>
                <w:top w:val="none" w:sz="0" w:space="0" w:color="auto"/>
                <w:left w:val="none" w:sz="0" w:space="0" w:color="auto"/>
                <w:bottom w:val="none" w:sz="0" w:space="0" w:color="auto"/>
                <w:right w:val="none" w:sz="0" w:space="0" w:color="auto"/>
              </w:divBdr>
            </w:div>
          </w:divsChild>
        </w:div>
        <w:div w:id="1987202628">
          <w:marLeft w:val="0"/>
          <w:marRight w:val="0"/>
          <w:marTop w:val="0"/>
          <w:marBottom w:val="0"/>
          <w:divBdr>
            <w:top w:val="none" w:sz="0" w:space="0" w:color="auto"/>
            <w:left w:val="none" w:sz="0" w:space="0" w:color="auto"/>
            <w:bottom w:val="none" w:sz="0" w:space="0" w:color="auto"/>
            <w:right w:val="none" w:sz="0" w:space="0" w:color="auto"/>
          </w:divBdr>
          <w:divsChild>
            <w:div w:id="537205591">
              <w:marLeft w:val="0"/>
              <w:marRight w:val="0"/>
              <w:marTop w:val="0"/>
              <w:marBottom w:val="0"/>
              <w:divBdr>
                <w:top w:val="none" w:sz="0" w:space="0" w:color="auto"/>
                <w:left w:val="none" w:sz="0" w:space="0" w:color="auto"/>
                <w:bottom w:val="none" w:sz="0" w:space="0" w:color="auto"/>
                <w:right w:val="none" w:sz="0" w:space="0" w:color="auto"/>
              </w:divBdr>
            </w:div>
          </w:divsChild>
        </w:div>
        <w:div w:id="1014654598">
          <w:marLeft w:val="0"/>
          <w:marRight w:val="0"/>
          <w:marTop w:val="0"/>
          <w:marBottom w:val="0"/>
          <w:divBdr>
            <w:top w:val="none" w:sz="0" w:space="0" w:color="auto"/>
            <w:left w:val="none" w:sz="0" w:space="0" w:color="auto"/>
            <w:bottom w:val="none" w:sz="0" w:space="0" w:color="auto"/>
            <w:right w:val="none" w:sz="0" w:space="0" w:color="auto"/>
          </w:divBdr>
          <w:divsChild>
            <w:div w:id="490213992">
              <w:marLeft w:val="0"/>
              <w:marRight w:val="0"/>
              <w:marTop w:val="0"/>
              <w:marBottom w:val="0"/>
              <w:divBdr>
                <w:top w:val="none" w:sz="0" w:space="0" w:color="auto"/>
                <w:left w:val="none" w:sz="0" w:space="0" w:color="auto"/>
                <w:bottom w:val="none" w:sz="0" w:space="0" w:color="auto"/>
                <w:right w:val="none" w:sz="0" w:space="0" w:color="auto"/>
              </w:divBdr>
            </w:div>
          </w:divsChild>
        </w:div>
        <w:div w:id="1545486738">
          <w:marLeft w:val="0"/>
          <w:marRight w:val="0"/>
          <w:marTop w:val="0"/>
          <w:marBottom w:val="0"/>
          <w:divBdr>
            <w:top w:val="none" w:sz="0" w:space="0" w:color="auto"/>
            <w:left w:val="none" w:sz="0" w:space="0" w:color="auto"/>
            <w:bottom w:val="none" w:sz="0" w:space="0" w:color="auto"/>
            <w:right w:val="none" w:sz="0" w:space="0" w:color="auto"/>
          </w:divBdr>
          <w:divsChild>
            <w:div w:id="1188448961">
              <w:marLeft w:val="0"/>
              <w:marRight w:val="0"/>
              <w:marTop w:val="0"/>
              <w:marBottom w:val="0"/>
              <w:divBdr>
                <w:top w:val="none" w:sz="0" w:space="0" w:color="auto"/>
                <w:left w:val="none" w:sz="0" w:space="0" w:color="auto"/>
                <w:bottom w:val="none" w:sz="0" w:space="0" w:color="auto"/>
                <w:right w:val="none" w:sz="0" w:space="0" w:color="auto"/>
              </w:divBdr>
            </w:div>
          </w:divsChild>
        </w:div>
        <w:div w:id="374088441">
          <w:marLeft w:val="0"/>
          <w:marRight w:val="0"/>
          <w:marTop w:val="0"/>
          <w:marBottom w:val="0"/>
          <w:divBdr>
            <w:top w:val="none" w:sz="0" w:space="0" w:color="auto"/>
            <w:left w:val="none" w:sz="0" w:space="0" w:color="auto"/>
            <w:bottom w:val="none" w:sz="0" w:space="0" w:color="auto"/>
            <w:right w:val="none" w:sz="0" w:space="0" w:color="auto"/>
          </w:divBdr>
          <w:divsChild>
            <w:div w:id="424035583">
              <w:marLeft w:val="0"/>
              <w:marRight w:val="0"/>
              <w:marTop w:val="0"/>
              <w:marBottom w:val="0"/>
              <w:divBdr>
                <w:top w:val="none" w:sz="0" w:space="0" w:color="auto"/>
                <w:left w:val="none" w:sz="0" w:space="0" w:color="auto"/>
                <w:bottom w:val="none" w:sz="0" w:space="0" w:color="auto"/>
                <w:right w:val="none" w:sz="0" w:space="0" w:color="auto"/>
              </w:divBdr>
            </w:div>
          </w:divsChild>
        </w:div>
        <w:div w:id="737552557">
          <w:marLeft w:val="0"/>
          <w:marRight w:val="0"/>
          <w:marTop w:val="0"/>
          <w:marBottom w:val="0"/>
          <w:divBdr>
            <w:top w:val="none" w:sz="0" w:space="0" w:color="auto"/>
            <w:left w:val="none" w:sz="0" w:space="0" w:color="auto"/>
            <w:bottom w:val="none" w:sz="0" w:space="0" w:color="auto"/>
            <w:right w:val="none" w:sz="0" w:space="0" w:color="auto"/>
          </w:divBdr>
          <w:divsChild>
            <w:div w:id="977610712">
              <w:marLeft w:val="0"/>
              <w:marRight w:val="0"/>
              <w:marTop w:val="0"/>
              <w:marBottom w:val="0"/>
              <w:divBdr>
                <w:top w:val="none" w:sz="0" w:space="0" w:color="auto"/>
                <w:left w:val="none" w:sz="0" w:space="0" w:color="auto"/>
                <w:bottom w:val="none" w:sz="0" w:space="0" w:color="auto"/>
                <w:right w:val="none" w:sz="0" w:space="0" w:color="auto"/>
              </w:divBdr>
            </w:div>
          </w:divsChild>
        </w:div>
        <w:div w:id="1264613722">
          <w:marLeft w:val="0"/>
          <w:marRight w:val="0"/>
          <w:marTop w:val="0"/>
          <w:marBottom w:val="0"/>
          <w:divBdr>
            <w:top w:val="none" w:sz="0" w:space="0" w:color="auto"/>
            <w:left w:val="none" w:sz="0" w:space="0" w:color="auto"/>
            <w:bottom w:val="none" w:sz="0" w:space="0" w:color="auto"/>
            <w:right w:val="none" w:sz="0" w:space="0" w:color="auto"/>
          </w:divBdr>
          <w:divsChild>
            <w:div w:id="308754448">
              <w:marLeft w:val="0"/>
              <w:marRight w:val="0"/>
              <w:marTop w:val="0"/>
              <w:marBottom w:val="0"/>
              <w:divBdr>
                <w:top w:val="none" w:sz="0" w:space="0" w:color="auto"/>
                <w:left w:val="none" w:sz="0" w:space="0" w:color="auto"/>
                <w:bottom w:val="none" w:sz="0" w:space="0" w:color="auto"/>
                <w:right w:val="none" w:sz="0" w:space="0" w:color="auto"/>
              </w:divBdr>
            </w:div>
          </w:divsChild>
        </w:div>
        <w:div w:id="2070838634">
          <w:marLeft w:val="0"/>
          <w:marRight w:val="0"/>
          <w:marTop w:val="0"/>
          <w:marBottom w:val="0"/>
          <w:divBdr>
            <w:top w:val="none" w:sz="0" w:space="0" w:color="auto"/>
            <w:left w:val="none" w:sz="0" w:space="0" w:color="auto"/>
            <w:bottom w:val="none" w:sz="0" w:space="0" w:color="auto"/>
            <w:right w:val="none" w:sz="0" w:space="0" w:color="auto"/>
          </w:divBdr>
          <w:divsChild>
            <w:div w:id="539513898">
              <w:marLeft w:val="0"/>
              <w:marRight w:val="0"/>
              <w:marTop w:val="0"/>
              <w:marBottom w:val="0"/>
              <w:divBdr>
                <w:top w:val="none" w:sz="0" w:space="0" w:color="auto"/>
                <w:left w:val="none" w:sz="0" w:space="0" w:color="auto"/>
                <w:bottom w:val="none" w:sz="0" w:space="0" w:color="auto"/>
                <w:right w:val="none" w:sz="0" w:space="0" w:color="auto"/>
              </w:divBdr>
            </w:div>
          </w:divsChild>
        </w:div>
        <w:div w:id="545870086">
          <w:marLeft w:val="0"/>
          <w:marRight w:val="0"/>
          <w:marTop w:val="0"/>
          <w:marBottom w:val="0"/>
          <w:divBdr>
            <w:top w:val="none" w:sz="0" w:space="0" w:color="auto"/>
            <w:left w:val="none" w:sz="0" w:space="0" w:color="auto"/>
            <w:bottom w:val="none" w:sz="0" w:space="0" w:color="auto"/>
            <w:right w:val="none" w:sz="0" w:space="0" w:color="auto"/>
          </w:divBdr>
          <w:divsChild>
            <w:div w:id="28648765">
              <w:marLeft w:val="0"/>
              <w:marRight w:val="0"/>
              <w:marTop w:val="0"/>
              <w:marBottom w:val="0"/>
              <w:divBdr>
                <w:top w:val="none" w:sz="0" w:space="0" w:color="auto"/>
                <w:left w:val="none" w:sz="0" w:space="0" w:color="auto"/>
                <w:bottom w:val="none" w:sz="0" w:space="0" w:color="auto"/>
                <w:right w:val="none" w:sz="0" w:space="0" w:color="auto"/>
              </w:divBdr>
            </w:div>
          </w:divsChild>
        </w:div>
        <w:div w:id="1683319979">
          <w:marLeft w:val="0"/>
          <w:marRight w:val="0"/>
          <w:marTop w:val="0"/>
          <w:marBottom w:val="0"/>
          <w:divBdr>
            <w:top w:val="none" w:sz="0" w:space="0" w:color="auto"/>
            <w:left w:val="none" w:sz="0" w:space="0" w:color="auto"/>
            <w:bottom w:val="none" w:sz="0" w:space="0" w:color="auto"/>
            <w:right w:val="none" w:sz="0" w:space="0" w:color="auto"/>
          </w:divBdr>
          <w:divsChild>
            <w:div w:id="1757898198">
              <w:marLeft w:val="0"/>
              <w:marRight w:val="0"/>
              <w:marTop w:val="0"/>
              <w:marBottom w:val="0"/>
              <w:divBdr>
                <w:top w:val="none" w:sz="0" w:space="0" w:color="auto"/>
                <w:left w:val="none" w:sz="0" w:space="0" w:color="auto"/>
                <w:bottom w:val="none" w:sz="0" w:space="0" w:color="auto"/>
                <w:right w:val="none" w:sz="0" w:space="0" w:color="auto"/>
              </w:divBdr>
            </w:div>
          </w:divsChild>
        </w:div>
        <w:div w:id="185367599">
          <w:marLeft w:val="0"/>
          <w:marRight w:val="0"/>
          <w:marTop w:val="0"/>
          <w:marBottom w:val="0"/>
          <w:divBdr>
            <w:top w:val="none" w:sz="0" w:space="0" w:color="auto"/>
            <w:left w:val="none" w:sz="0" w:space="0" w:color="auto"/>
            <w:bottom w:val="none" w:sz="0" w:space="0" w:color="auto"/>
            <w:right w:val="none" w:sz="0" w:space="0" w:color="auto"/>
          </w:divBdr>
          <w:divsChild>
            <w:div w:id="990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4599">
      <w:bodyDiv w:val="1"/>
      <w:marLeft w:val="0"/>
      <w:marRight w:val="0"/>
      <w:marTop w:val="0"/>
      <w:marBottom w:val="0"/>
      <w:divBdr>
        <w:top w:val="none" w:sz="0" w:space="0" w:color="auto"/>
        <w:left w:val="none" w:sz="0" w:space="0" w:color="auto"/>
        <w:bottom w:val="none" w:sz="0" w:space="0" w:color="auto"/>
        <w:right w:val="none" w:sz="0" w:space="0" w:color="auto"/>
      </w:divBdr>
      <w:divsChild>
        <w:div w:id="1477800339">
          <w:marLeft w:val="0"/>
          <w:marRight w:val="0"/>
          <w:marTop w:val="0"/>
          <w:marBottom w:val="0"/>
          <w:divBdr>
            <w:top w:val="none" w:sz="0" w:space="0" w:color="auto"/>
            <w:left w:val="none" w:sz="0" w:space="0" w:color="auto"/>
            <w:bottom w:val="none" w:sz="0" w:space="0" w:color="auto"/>
            <w:right w:val="none" w:sz="0" w:space="0" w:color="auto"/>
          </w:divBdr>
          <w:divsChild>
            <w:div w:id="353464777">
              <w:marLeft w:val="0"/>
              <w:marRight w:val="0"/>
              <w:marTop w:val="0"/>
              <w:marBottom w:val="0"/>
              <w:divBdr>
                <w:top w:val="none" w:sz="0" w:space="0" w:color="auto"/>
                <w:left w:val="none" w:sz="0" w:space="0" w:color="auto"/>
                <w:bottom w:val="none" w:sz="0" w:space="0" w:color="auto"/>
                <w:right w:val="none" w:sz="0" w:space="0" w:color="auto"/>
              </w:divBdr>
            </w:div>
          </w:divsChild>
        </w:div>
        <w:div w:id="1805544633">
          <w:marLeft w:val="0"/>
          <w:marRight w:val="0"/>
          <w:marTop w:val="0"/>
          <w:marBottom w:val="0"/>
          <w:divBdr>
            <w:top w:val="none" w:sz="0" w:space="0" w:color="auto"/>
            <w:left w:val="none" w:sz="0" w:space="0" w:color="auto"/>
            <w:bottom w:val="none" w:sz="0" w:space="0" w:color="auto"/>
            <w:right w:val="none" w:sz="0" w:space="0" w:color="auto"/>
          </w:divBdr>
          <w:divsChild>
            <w:div w:id="1098016668">
              <w:marLeft w:val="0"/>
              <w:marRight w:val="0"/>
              <w:marTop w:val="0"/>
              <w:marBottom w:val="0"/>
              <w:divBdr>
                <w:top w:val="none" w:sz="0" w:space="0" w:color="auto"/>
                <w:left w:val="none" w:sz="0" w:space="0" w:color="auto"/>
                <w:bottom w:val="none" w:sz="0" w:space="0" w:color="auto"/>
                <w:right w:val="none" w:sz="0" w:space="0" w:color="auto"/>
              </w:divBdr>
            </w:div>
          </w:divsChild>
        </w:div>
        <w:div w:id="358970525">
          <w:marLeft w:val="0"/>
          <w:marRight w:val="0"/>
          <w:marTop w:val="0"/>
          <w:marBottom w:val="0"/>
          <w:divBdr>
            <w:top w:val="none" w:sz="0" w:space="0" w:color="auto"/>
            <w:left w:val="none" w:sz="0" w:space="0" w:color="auto"/>
            <w:bottom w:val="none" w:sz="0" w:space="0" w:color="auto"/>
            <w:right w:val="none" w:sz="0" w:space="0" w:color="auto"/>
          </w:divBdr>
          <w:divsChild>
            <w:div w:id="240019237">
              <w:marLeft w:val="0"/>
              <w:marRight w:val="0"/>
              <w:marTop w:val="0"/>
              <w:marBottom w:val="0"/>
              <w:divBdr>
                <w:top w:val="none" w:sz="0" w:space="0" w:color="auto"/>
                <w:left w:val="none" w:sz="0" w:space="0" w:color="auto"/>
                <w:bottom w:val="none" w:sz="0" w:space="0" w:color="auto"/>
                <w:right w:val="none" w:sz="0" w:space="0" w:color="auto"/>
              </w:divBdr>
            </w:div>
          </w:divsChild>
        </w:div>
        <w:div w:id="1064647950">
          <w:marLeft w:val="0"/>
          <w:marRight w:val="0"/>
          <w:marTop w:val="0"/>
          <w:marBottom w:val="0"/>
          <w:divBdr>
            <w:top w:val="none" w:sz="0" w:space="0" w:color="auto"/>
            <w:left w:val="none" w:sz="0" w:space="0" w:color="auto"/>
            <w:bottom w:val="none" w:sz="0" w:space="0" w:color="auto"/>
            <w:right w:val="none" w:sz="0" w:space="0" w:color="auto"/>
          </w:divBdr>
          <w:divsChild>
            <w:div w:id="13267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6514">
      <w:bodyDiv w:val="1"/>
      <w:marLeft w:val="0"/>
      <w:marRight w:val="0"/>
      <w:marTop w:val="0"/>
      <w:marBottom w:val="0"/>
      <w:divBdr>
        <w:top w:val="none" w:sz="0" w:space="0" w:color="auto"/>
        <w:left w:val="none" w:sz="0" w:space="0" w:color="auto"/>
        <w:bottom w:val="none" w:sz="0" w:space="0" w:color="auto"/>
        <w:right w:val="none" w:sz="0" w:space="0" w:color="auto"/>
      </w:divBdr>
      <w:divsChild>
        <w:div w:id="402605540">
          <w:marLeft w:val="0"/>
          <w:marRight w:val="0"/>
          <w:marTop w:val="0"/>
          <w:marBottom w:val="0"/>
          <w:divBdr>
            <w:top w:val="none" w:sz="0" w:space="0" w:color="auto"/>
            <w:left w:val="none" w:sz="0" w:space="0" w:color="auto"/>
            <w:bottom w:val="none" w:sz="0" w:space="0" w:color="auto"/>
            <w:right w:val="none" w:sz="0" w:space="0" w:color="auto"/>
          </w:divBdr>
          <w:divsChild>
            <w:div w:id="133135850">
              <w:marLeft w:val="0"/>
              <w:marRight w:val="0"/>
              <w:marTop w:val="0"/>
              <w:marBottom w:val="0"/>
              <w:divBdr>
                <w:top w:val="none" w:sz="0" w:space="0" w:color="auto"/>
                <w:left w:val="none" w:sz="0" w:space="0" w:color="auto"/>
                <w:bottom w:val="none" w:sz="0" w:space="0" w:color="auto"/>
                <w:right w:val="none" w:sz="0" w:space="0" w:color="auto"/>
              </w:divBdr>
            </w:div>
          </w:divsChild>
        </w:div>
        <w:div w:id="1732534060">
          <w:marLeft w:val="0"/>
          <w:marRight w:val="0"/>
          <w:marTop w:val="0"/>
          <w:marBottom w:val="0"/>
          <w:divBdr>
            <w:top w:val="none" w:sz="0" w:space="0" w:color="auto"/>
            <w:left w:val="none" w:sz="0" w:space="0" w:color="auto"/>
            <w:bottom w:val="none" w:sz="0" w:space="0" w:color="auto"/>
            <w:right w:val="none" w:sz="0" w:space="0" w:color="auto"/>
          </w:divBdr>
          <w:divsChild>
            <w:div w:id="1678536975">
              <w:marLeft w:val="0"/>
              <w:marRight w:val="0"/>
              <w:marTop w:val="0"/>
              <w:marBottom w:val="0"/>
              <w:divBdr>
                <w:top w:val="none" w:sz="0" w:space="0" w:color="auto"/>
                <w:left w:val="none" w:sz="0" w:space="0" w:color="auto"/>
                <w:bottom w:val="none" w:sz="0" w:space="0" w:color="auto"/>
                <w:right w:val="none" w:sz="0" w:space="0" w:color="auto"/>
              </w:divBdr>
            </w:div>
          </w:divsChild>
        </w:div>
        <w:div w:id="237980628">
          <w:marLeft w:val="0"/>
          <w:marRight w:val="0"/>
          <w:marTop w:val="0"/>
          <w:marBottom w:val="0"/>
          <w:divBdr>
            <w:top w:val="none" w:sz="0" w:space="0" w:color="auto"/>
            <w:left w:val="none" w:sz="0" w:space="0" w:color="auto"/>
            <w:bottom w:val="none" w:sz="0" w:space="0" w:color="auto"/>
            <w:right w:val="none" w:sz="0" w:space="0" w:color="auto"/>
          </w:divBdr>
          <w:divsChild>
            <w:div w:id="10539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3918">
      <w:bodyDiv w:val="1"/>
      <w:marLeft w:val="0"/>
      <w:marRight w:val="0"/>
      <w:marTop w:val="0"/>
      <w:marBottom w:val="0"/>
      <w:divBdr>
        <w:top w:val="none" w:sz="0" w:space="0" w:color="auto"/>
        <w:left w:val="none" w:sz="0" w:space="0" w:color="auto"/>
        <w:bottom w:val="none" w:sz="0" w:space="0" w:color="auto"/>
        <w:right w:val="none" w:sz="0" w:space="0" w:color="auto"/>
      </w:divBdr>
    </w:div>
    <w:div w:id="1641154914">
      <w:bodyDiv w:val="1"/>
      <w:marLeft w:val="0"/>
      <w:marRight w:val="0"/>
      <w:marTop w:val="0"/>
      <w:marBottom w:val="0"/>
      <w:divBdr>
        <w:top w:val="none" w:sz="0" w:space="0" w:color="auto"/>
        <w:left w:val="none" w:sz="0" w:space="0" w:color="auto"/>
        <w:bottom w:val="none" w:sz="0" w:space="0" w:color="auto"/>
        <w:right w:val="none" w:sz="0" w:space="0" w:color="auto"/>
      </w:divBdr>
    </w:div>
    <w:div w:id="1657682185">
      <w:bodyDiv w:val="1"/>
      <w:marLeft w:val="0"/>
      <w:marRight w:val="0"/>
      <w:marTop w:val="0"/>
      <w:marBottom w:val="0"/>
      <w:divBdr>
        <w:top w:val="none" w:sz="0" w:space="0" w:color="auto"/>
        <w:left w:val="none" w:sz="0" w:space="0" w:color="auto"/>
        <w:bottom w:val="none" w:sz="0" w:space="0" w:color="auto"/>
        <w:right w:val="none" w:sz="0" w:space="0" w:color="auto"/>
      </w:divBdr>
    </w:div>
    <w:div w:id="1669937938">
      <w:bodyDiv w:val="1"/>
      <w:marLeft w:val="0"/>
      <w:marRight w:val="0"/>
      <w:marTop w:val="0"/>
      <w:marBottom w:val="0"/>
      <w:divBdr>
        <w:top w:val="none" w:sz="0" w:space="0" w:color="auto"/>
        <w:left w:val="none" w:sz="0" w:space="0" w:color="auto"/>
        <w:bottom w:val="none" w:sz="0" w:space="0" w:color="auto"/>
        <w:right w:val="none" w:sz="0" w:space="0" w:color="auto"/>
      </w:divBdr>
      <w:divsChild>
        <w:div w:id="1740597897">
          <w:marLeft w:val="0"/>
          <w:marRight w:val="0"/>
          <w:marTop w:val="0"/>
          <w:marBottom w:val="0"/>
          <w:divBdr>
            <w:top w:val="none" w:sz="0" w:space="0" w:color="auto"/>
            <w:left w:val="none" w:sz="0" w:space="0" w:color="auto"/>
            <w:bottom w:val="none" w:sz="0" w:space="0" w:color="auto"/>
            <w:right w:val="none" w:sz="0" w:space="0" w:color="auto"/>
          </w:divBdr>
          <w:divsChild>
            <w:div w:id="242952010">
              <w:marLeft w:val="0"/>
              <w:marRight w:val="0"/>
              <w:marTop w:val="0"/>
              <w:marBottom w:val="0"/>
              <w:divBdr>
                <w:top w:val="none" w:sz="0" w:space="0" w:color="auto"/>
                <w:left w:val="none" w:sz="0" w:space="0" w:color="auto"/>
                <w:bottom w:val="none" w:sz="0" w:space="0" w:color="auto"/>
                <w:right w:val="none" w:sz="0" w:space="0" w:color="auto"/>
              </w:divBdr>
            </w:div>
          </w:divsChild>
        </w:div>
        <w:div w:id="85855565">
          <w:marLeft w:val="0"/>
          <w:marRight w:val="0"/>
          <w:marTop w:val="0"/>
          <w:marBottom w:val="0"/>
          <w:divBdr>
            <w:top w:val="none" w:sz="0" w:space="0" w:color="auto"/>
            <w:left w:val="none" w:sz="0" w:space="0" w:color="auto"/>
            <w:bottom w:val="none" w:sz="0" w:space="0" w:color="auto"/>
            <w:right w:val="none" w:sz="0" w:space="0" w:color="auto"/>
          </w:divBdr>
          <w:divsChild>
            <w:div w:id="826281858">
              <w:marLeft w:val="0"/>
              <w:marRight w:val="0"/>
              <w:marTop w:val="0"/>
              <w:marBottom w:val="0"/>
              <w:divBdr>
                <w:top w:val="none" w:sz="0" w:space="0" w:color="auto"/>
                <w:left w:val="none" w:sz="0" w:space="0" w:color="auto"/>
                <w:bottom w:val="none" w:sz="0" w:space="0" w:color="auto"/>
                <w:right w:val="none" w:sz="0" w:space="0" w:color="auto"/>
              </w:divBdr>
            </w:div>
          </w:divsChild>
        </w:div>
        <w:div w:id="651984741">
          <w:marLeft w:val="0"/>
          <w:marRight w:val="0"/>
          <w:marTop w:val="0"/>
          <w:marBottom w:val="0"/>
          <w:divBdr>
            <w:top w:val="none" w:sz="0" w:space="0" w:color="auto"/>
            <w:left w:val="none" w:sz="0" w:space="0" w:color="auto"/>
            <w:bottom w:val="none" w:sz="0" w:space="0" w:color="auto"/>
            <w:right w:val="none" w:sz="0" w:space="0" w:color="auto"/>
          </w:divBdr>
          <w:divsChild>
            <w:div w:id="1015882685">
              <w:marLeft w:val="0"/>
              <w:marRight w:val="0"/>
              <w:marTop w:val="0"/>
              <w:marBottom w:val="0"/>
              <w:divBdr>
                <w:top w:val="none" w:sz="0" w:space="0" w:color="auto"/>
                <w:left w:val="none" w:sz="0" w:space="0" w:color="auto"/>
                <w:bottom w:val="none" w:sz="0" w:space="0" w:color="auto"/>
                <w:right w:val="none" w:sz="0" w:space="0" w:color="auto"/>
              </w:divBdr>
            </w:div>
          </w:divsChild>
        </w:div>
        <w:div w:id="1574781318">
          <w:marLeft w:val="0"/>
          <w:marRight w:val="0"/>
          <w:marTop w:val="0"/>
          <w:marBottom w:val="0"/>
          <w:divBdr>
            <w:top w:val="none" w:sz="0" w:space="0" w:color="auto"/>
            <w:left w:val="none" w:sz="0" w:space="0" w:color="auto"/>
            <w:bottom w:val="none" w:sz="0" w:space="0" w:color="auto"/>
            <w:right w:val="none" w:sz="0" w:space="0" w:color="auto"/>
          </w:divBdr>
          <w:divsChild>
            <w:div w:id="18300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4097">
      <w:bodyDiv w:val="1"/>
      <w:marLeft w:val="0"/>
      <w:marRight w:val="0"/>
      <w:marTop w:val="0"/>
      <w:marBottom w:val="0"/>
      <w:divBdr>
        <w:top w:val="none" w:sz="0" w:space="0" w:color="auto"/>
        <w:left w:val="none" w:sz="0" w:space="0" w:color="auto"/>
        <w:bottom w:val="none" w:sz="0" w:space="0" w:color="auto"/>
        <w:right w:val="none" w:sz="0" w:space="0" w:color="auto"/>
      </w:divBdr>
      <w:divsChild>
        <w:div w:id="1309557238">
          <w:marLeft w:val="0"/>
          <w:marRight w:val="0"/>
          <w:marTop w:val="0"/>
          <w:marBottom w:val="0"/>
          <w:divBdr>
            <w:top w:val="none" w:sz="0" w:space="0" w:color="auto"/>
            <w:left w:val="none" w:sz="0" w:space="0" w:color="auto"/>
            <w:bottom w:val="none" w:sz="0" w:space="0" w:color="auto"/>
            <w:right w:val="none" w:sz="0" w:space="0" w:color="auto"/>
          </w:divBdr>
          <w:divsChild>
            <w:div w:id="2076930168">
              <w:marLeft w:val="0"/>
              <w:marRight w:val="0"/>
              <w:marTop w:val="0"/>
              <w:marBottom w:val="0"/>
              <w:divBdr>
                <w:top w:val="none" w:sz="0" w:space="0" w:color="auto"/>
                <w:left w:val="none" w:sz="0" w:space="0" w:color="auto"/>
                <w:bottom w:val="none" w:sz="0" w:space="0" w:color="auto"/>
                <w:right w:val="none" w:sz="0" w:space="0" w:color="auto"/>
              </w:divBdr>
            </w:div>
          </w:divsChild>
        </w:div>
        <w:div w:id="1208253785">
          <w:marLeft w:val="0"/>
          <w:marRight w:val="0"/>
          <w:marTop w:val="0"/>
          <w:marBottom w:val="0"/>
          <w:divBdr>
            <w:top w:val="none" w:sz="0" w:space="0" w:color="auto"/>
            <w:left w:val="none" w:sz="0" w:space="0" w:color="auto"/>
            <w:bottom w:val="none" w:sz="0" w:space="0" w:color="auto"/>
            <w:right w:val="none" w:sz="0" w:space="0" w:color="auto"/>
          </w:divBdr>
          <w:divsChild>
            <w:div w:id="609316607">
              <w:marLeft w:val="0"/>
              <w:marRight w:val="0"/>
              <w:marTop w:val="0"/>
              <w:marBottom w:val="0"/>
              <w:divBdr>
                <w:top w:val="none" w:sz="0" w:space="0" w:color="auto"/>
                <w:left w:val="none" w:sz="0" w:space="0" w:color="auto"/>
                <w:bottom w:val="none" w:sz="0" w:space="0" w:color="auto"/>
                <w:right w:val="none" w:sz="0" w:space="0" w:color="auto"/>
              </w:divBdr>
            </w:div>
          </w:divsChild>
        </w:div>
        <w:div w:id="1820145955">
          <w:marLeft w:val="0"/>
          <w:marRight w:val="0"/>
          <w:marTop w:val="0"/>
          <w:marBottom w:val="0"/>
          <w:divBdr>
            <w:top w:val="none" w:sz="0" w:space="0" w:color="auto"/>
            <w:left w:val="none" w:sz="0" w:space="0" w:color="auto"/>
            <w:bottom w:val="none" w:sz="0" w:space="0" w:color="auto"/>
            <w:right w:val="none" w:sz="0" w:space="0" w:color="auto"/>
          </w:divBdr>
          <w:divsChild>
            <w:div w:id="1855219338">
              <w:marLeft w:val="0"/>
              <w:marRight w:val="0"/>
              <w:marTop w:val="0"/>
              <w:marBottom w:val="0"/>
              <w:divBdr>
                <w:top w:val="none" w:sz="0" w:space="0" w:color="auto"/>
                <w:left w:val="none" w:sz="0" w:space="0" w:color="auto"/>
                <w:bottom w:val="none" w:sz="0" w:space="0" w:color="auto"/>
                <w:right w:val="none" w:sz="0" w:space="0" w:color="auto"/>
              </w:divBdr>
            </w:div>
          </w:divsChild>
        </w:div>
        <w:div w:id="57942031">
          <w:marLeft w:val="0"/>
          <w:marRight w:val="0"/>
          <w:marTop w:val="0"/>
          <w:marBottom w:val="0"/>
          <w:divBdr>
            <w:top w:val="none" w:sz="0" w:space="0" w:color="auto"/>
            <w:left w:val="none" w:sz="0" w:space="0" w:color="auto"/>
            <w:bottom w:val="none" w:sz="0" w:space="0" w:color="auto"/>
            <w:right w:val="none" w:sz="0" w:space="0" w:color="auto"/>
          </w:divBdr>
          <w:divsChild>
            <w:div w:id="115343697">
              <w:marLeft w:val="0"/>
              <w:marRight w:val="0"/>
              <w:marTop w:val="0"/>
              <w:marBottom w:val="0"/>
              <w:divBdr>
                <w:top w:val="none" w:sz="0" w:space="0" w:color="auto"/>
                <w:left w:val="none" w:sz="0" w:space="0" w:color="auto"/>
                <w:bottom w:val="none" w:sz="0" w:space="0" w:color="auto"/>
                <w:right w:val="none" w:sz="0" w:space="0" w:color="auto"/>
              </w:divBdr>
            </w:div>
          </w:divsChild>
        </w:div>
        <w:div w:id="1461993042">
          <w:marLeft w:val="0"/>
          <w:marRight w:val="0"/>
          <w:marTop w:val="0"/>
          <w:marBottom w:val="0"/>
          <w:divBdr>
            <w:top w:val="none" w:sz="0" w:space="0" w:color="auto"/>
            <w:left w:val="none" w:sz="0" w:space="0" w:color="auto"/>
            <w:bottom w:val="none" w:sz="0" w:space="0" w:color="auto"/>
            <w:right w:val="none" w:sz="0" w:space="0" w:color="auto"/>
          </w:divBdr>
          <w:divsChild>
            <w:div w:id="186223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71469">
      <w:bodyDiv w:val="1"/>
      <w:marLeft w:val="0"/>
      <w:marRight w:val="0"/>
      <w:marTop w:val="0"/>
      <w:marBottom w:val="0"/>
      <w:divBdr>
        <w:top w:val="none" w:sz="0" w:space="0" w:color="auto"/>
        <w:left w:val="none" w:sz="0" w:space="0" w:color="auto"/>
        <w:bottom w:val="none" w:sz="0" w:space="0" w:color="auto"/>
        <w:right w:val="none" w:sz="0" w:space="0" w:color="auto"/>
      </w:divBdr>
      <w:divsChild>
        <w:div w:id="1274822598">
          <w:marLeft w:val="0"/>
          <w:marRight w:val="0"/>
          <w:marTop w:val="0"/>
          <w:marBottom w:val="0"/>
          <w:divBdr>
            <w:top w:val="none" w:sz="0" w:space="0" w:color="auto"/>
            <w:left w:val="none" w:sz="0" w:space="0" w:color="auto"/>
            <w:bottom w:val="none" w:sz="0" w:space="0" w:color="auto"/>
            <w:right w:val="none" w:sz="0" w:space="0" w:color="auto"/>
          </w:divBdr>
          <w:divsChild>
            <w:div w:id="202834579">
              <w:marLeft w:val="0"/>
              <w:marRight w:val="0"/>
              <w:marTop w:val="0"/>
              <w:marBottom w:val="0"/>
              <w:divBdr>
                <w:top w:val="none" w:sz="0" w:space="0" w:color="auto"/>
                <w:left w:val="none" w:sz="0" w:space="0" w:color="auto"/>
                <w:bottom w:val="none" w:sz="0" w:space="0" w:color="auto"/>
                <w:right w:val="none" w:sz="0" w:space="0" w:color="auto"/>
              </w:divBdr>
            </w:div>
          </w:divsChild>
        </w:div>
        <w:div w:id="303513079">
          <w:marLeft w:val="0"/>
          <w:marRight w:val="0"/>
          <w:marTop w:val="0"/>
          <w:marBottom w:val="0"/>
          <w:divBdr>
            <w:top w:val="none" w:sz="0" w:space="0" w:color="auto"/>
            <w:left w:val="none" w:sz="0" w:space="0" w:color="auto"/>
            <w:bottom w:val="none" w:sz="0" w:space="0" w:color="auto"/>
            <w:right w:val="none" w:sz="0" w:space="0" w:color="auto"/>
          </w:divBdr>
          <w:divsChild>
            <w:div w:id="782531837">
              <w:marLeft w:val="0"/>
              <w:marRight w:val="0"/>
              <w:marTop w:val="0"/>
              <w:marBottom w:val="0"/>
              <w:divBdr>
                <w:top w:val="none" w:sz="0" w:space="0" w:color="auto"/>
                <w:left w:val="none" w:sz="0" w:space="0" w:color="auto"/>
                <w:bottom w:val="none" w:sz="0" w:space="0" w:color="auto"/>
                <w:right w:val="none" w:sz="0" w:space="0" w:color="auto"/>
              </w:divBdr>
            </w:div>
          </w:divsChild>
        </w:div>
        <w:div w:id="1040206739">
          <w:marLeft w:val="0"/>
          <w:marRight w:val="0"/>
          <w:marTop w:val="0"/>
          <w:marBottom w:val="0"/>
          <w:divBdr>
            <w:top w:val="none" w:sz="0" w:space="0" w:color="auto"/>
            <w:left w:val="none" w:sz="0" w:space="0" w:color="auto"/>
            <w:bottom w:val="none" w:sz="0" w:space="0" w:color="auto"/>
            <w:right w:val="none" w:sz="0" w:space="0" w:color="auto"/>
          </w:divBdr>
          <w:divsChild>
            <w:div w:id="1487667695">
              <w:marLeft w:val="0"/>
              <w:marRight w:val="0"/>
              <w:marTop w:val="0"/>
              <w:marBottom w:val="0"/>
              <w:divBdr>
                <w:top w:val="none" w:sz="0" w:space="0" w:color="auto"/>
                <w:left w:val="none" w:sz="0" w:space="0" w:color="auto"/>
                <w:bottom w:val="none" w:sz="0" w:space="0" w:color="auto"/>
                <w:right w:val="none" w:sz="0" w:space="0" w:color="auto"/>
              </w:divBdr>
            </w:div>
          </w:divsChild>
        </w:div>
        <w:div w:id="2128886217">
          <w:marLeft w:val="0"/>
          <w:marRight w:val="0"/>
          <w:marTop w:val="0"/>
          <w:marBottom w:val="0"/>
          <w:divBdr>
            <w:top w:val="none" w:sz="0" w:space="0" w:color="auto"/>
            <w:left w:val="none" w:sz="0" w:space="0" w:color="auto"/>
            <w:bottom w:val="none" w:sz="0" w:space="0" w:color="auto"/>
            <w:right w:val="none" w:sz="0" w:space="0" w:color="auto"/>
          </w:divBdr>
          <w:divsChild>
            <w:div w:id="14712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0900">
      <w:bodyDiv w:val="1"/>
      <w:marLeft w:val="0"/>
      <w:marRight w:val="0"/>
      <w:marTop w:val="0"/>
      <w:marBottom w:val="0"/>
      <w:divBdr>
        <w:top w:val="none" w:sz="0" w:space="0" w:color="auto"/>
        <w:left w:val="none" w:sz="0" w:space="0" w:color="auto"/>
        <w:bottom w:val="none" w:sz="0" w:space="0" w:color="auto"/>
        <w:right w:val="none" w:sz="0" w:space="0" w:color="auto"/>
      </w:divBdr>
    </w:div>
    <w:div w:id="2015569149">
      <w:bodyDiv w:val="1"/>
      <w:marLeft w:val="0"/>
      <w:marRight w:val="0"/>
      <w:marTop w:val="0"/>
      <w:marBottom w:val="0"/>
      <w:divBdr>
        <w:top w:val="none" w:sz="0" w:space="0" w:color="auto"/>
        <w:left w:val="none" w:sz="0" w:space="0" w:color="auto"/>
        <w:bottom w:val="none" w:sz="0" w:space="0" w:color="auto"/>
        <w:right w:val="none" w:sz="0" w:space="0" w:color="auto"/>
      </w:divBdr>
    </w:div>
    <w:div w:id="2132434658">
      <w:bodyDiv w:val="1"/>
      <w:marLeft w:val="0"/>
      <w:marRight w:val="0"/>
      <w:marTop w:val="0"/>
      <w:marBottom w:val="0"/>
      <w:divBdr>
        <w:top w:val="none" w:sz="0" w:space="0" w:color="auto"/>
        <w:left w:val="none" w:sz="0" w:space="0" w:color="auto"/>
        <w:bottom w:val="none" w:sz="0" w:space="0" w:color="auto"/>
        <w:right w:val="none" w:sz="0" w:space="0" w:color="auto"/>
      </w:divBdr>
      <w:divsChild>
        <w:div w:id="1096369257">
          <w:marLeft w:val="0"/>
          <w:marRight w:val="0"/>
          <w:marTop w:val="0"/>
          <w:marBottom w:val="0"/>
          <w:divBdr>
            <w:top w:val="none" w:sz="0" w:space="0" w:color="auto"/>
            <w:left w:val="none" w:sz="0" w:space="0" w:color="auto"/>
            <w:bottom w:val="none" w:sz="0" w:space="0" w:color="auto"/>
            <w:right w:val="none" w:sz="0" w:space="0" w:color="auto"/>
          </w:divBdr>
          <w:divsChild>
            <w:div w:id="738209824">
              <w:marLeft w:val="0"/>
              <w:marRight w:val="0"/>
              <w:marTop w:val="0"/>
              <w:marBottom w:val="0"/>
              <w:divBdr>
                <w:top w:val="none" w:sz="0" w:space="0" w:color="auto"/>
                <w:left w:val="none" w:sz="0" w:space="0" w:color="auto"/>
                <w:bottom w:val="none" w:sz="0" w:space="0" w:color="auto"/>
                <w:right w:val="none" w:sz="0" w:space="0" w:color="auto"/>
              </w:divBdr>
            </w:div>
          </w:divsChild>
        </w:div>
        <w:div w:id="1772433395">
          <w:marLeft w:val="0"/>
          <w:marRight w:val="0"/>
          <w:marTop w:val="0"/>
          <w:marBottom w:val="0"/>
          <w:divBdr>
            <w:top w:val="none" w:sz="0" w:space="0" w:color="auto"/>
            <w:left w:val="none" w:sz="0" w:space="0" w:color="auto"/>
            <w:bottom w:val="none" w:sz="0" w:space="0" w:color="auto"/>
            <w:right w:val="none" w:sz="0" w:space="0" w:color="auto"/>
          </w:divBdr>
          <w:divsChild>
            <w:div w:id="21518331">
              <w:marLeft w:val="0"/>
              <w:marRight w:val="0"/>
              <w:marTop w:val="0"/>
              <w:marBottom w:val="0"/>
              <w:divBdr>
                <w:top w:val="none" w:sz="0" w:space="0" w:color="auto"/>
                <w:left w:val="none" w:sz="0" w:space="0" w:color="auto"/>
                <w:bottom w:val="none" w:sz="0" w:space="0" w:color="auto"/>
                <w:right w:val="none" w:sz="0" w:space="0" w:color="auto"/>
              </w:divBdr>
            </w:div>
          </w:divsChild>
        </w:div>
        <w:div w:id="183903956">
          <w:marLeft w:val="0"/>
          <w:marRight w:val="0"/>
          <w:marTop w:val="0"/>
          <w:marBottom w:val="0"/>
          <w:divBdr>
            <w:top w:val="none" w:sz="0" w:space="0" w:color="auto"/>
            <w:left w:val="none" w:sz="0" w:space="0" w:color="auto"/>
            <w:bottom w:val="none" w:sz="0" w:space="0" w:color="auto"/>
            <w:right w:val="none" w:sz="0" w:space="0" w:color="auto"/>
          </w:divBdr>
          <w:divsChild>
            <w:div w:id="614024057">
              <w:marLeft w:val="0"/>
              <w:marRight w:val="0"/>
              <w:marTop w:val="0"/>
              <w:marBottom w:val="0"/>
              <w:divBdr>
                <w:top w:val="none" w:sz="0" w:space="0" w:color="auto"/>
                <w:left w:val="none" w:sz="0" w:space="0" w:color="auto"/>
                <w:bottom w:val="none" w:sz="0" w:space="0" w:color="auto"/>
                <w:right w:val="none" w:sz="0" w:space="0" w:color="auto"/>
              </w:divBdr>
            </w:div>
          </w:divsChild>
        </w:div>
        <w:div w:id="1818842628">
          <w:marLeft w:val="0"/>
          <w:marRight w:val="0"/>
          <w:marTop w:val="0"/>
          <w:marBottom w:val="0"/>
          <w:divBdr>
            <w:top w:val="none" w:sz="0" w:space="0" w:color="auto"/>
            <w:left w:val="none" w:sz="0" w:space="0" w:color="auto"/>
            <w:bottom w:val="none" w:sz="0" w:space="0" w:color="auto"/>
            <w:right w:val="none" w:sz="0" w:space="0" w:color="auto"/>
          </w:divBdr>
          <w:divsChild>
            <w:div w:id="4251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ngn\OneDrive\Documents\Custom%20Office%20Templates\Template_01_Word_BaiTapLon_DNU_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7F01D-690A-4475-AB90-9E352B8CB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Template_01_Word_BaiTapLon_DNU_02</Template>
  <TotalTime>0</TotalTime>
  <Pages>28</Pages>
  <Words>3026</Words>
  <Characters>17254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Lưu Thanh Tùng</dc:creator>
  <cp:keywords/>
  <dc:description/>
  <cp:lastModifiedBy>01 Alepthiz</cp:lastModifiedBy>
  <cp:revision>2</cp:revision>
  <cp:lastPrinted>2023-11-22T13:18:00Z</cp:lastPrinted>
  <dcterms:created xsi:type="dcterms:W3CDTF">2024-03-24T04:26:00Z</dcterms:created>
  <dcterms:modified xsi:type="dcterms:W3CDTF">2024-03-24T04:26:00Z</dcterms:modified>
</cp:coreProperties>
</file>